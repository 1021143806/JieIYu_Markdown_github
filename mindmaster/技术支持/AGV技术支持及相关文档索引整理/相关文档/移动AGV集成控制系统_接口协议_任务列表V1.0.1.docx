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f0"/>
        <w:tblW w:w="9236" w:type="dxa"/>
        <w:tblInd w:w="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6"/>
      </w:tblGrid>
      <w:tr w:rsidR="006678AF" w:rsidRPr="008802FA" w:rsidTr="006678AF">
        <w:trPr>
          <w:trHeight w:val="2778"/>
        </w:trPr>
        <w:tc>
          <w:tcPr>
            <w:tcW w:w="9236" w:type="dxa"/>
          </w:tcPr>
          <w:bookmarkStart w:id="0" w:name="_Toc120632960"/>
          <w:p w:rsidR="006678AF" w:rsidRPr="008802FA" w:rsidRDefault="00D02EA6" w:rsidP="00FA0778">
            <w:pPr>
              <w:pStyle w:val="Content"/>
              <w:spacing w:before="240" w:after="240"/>
              <w:jc w:val="both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noProof/>
                <w:color w:val="000000" w:themeColor="text1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7AC739DC" wp14:editId="4803B272">
                      <wp:simplePos x="0" y="0"/>
                      <wp:positionH relativeFrom="column">
                        <wp:posOffset>-179164</wp:posOffset>
                      </wp:positionH>
                      <wp:positionV relativeFrom="paragraph">
                        <wp:posOffset>1766312</wp:posOffset>
                      </wp:positionV>
                      <wp:extent cx="6065520" cy="2446655"/>
                      <wp:effectExtent l="0" t="0" r="0" b="2540"/>
                      <wp:wrapNone/>
                      <wp:docPr id="123" name="组合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6065520" cy="2446655"/>
                                <a:chOff x="-7858" y="-7858"/>
                                <a:chExt cx="99298" cy="6715"/>
                              </a:xfrm>
                            </wpg:grpSpPr>
                            <wps:wsp>
                              <wps:cNvPr id="124" name="矩形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7858" y="-7858"/>
                                  <a:ext cx="92715" cy="6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6969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710E9" w:rsidRDefault="00A710E9" w:rsidP="00D02EA6"/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125" name="矩形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948" y="-7858"/>
                                  <a:ext cx="5492" cy="67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C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25400">
                                      <a:solidFill>
                                        <a:srgbClr val="000000"/>
                                      </a:solidFill>
                                      <a:prstDash val="sysDot"/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A710E9" w:rsidRDefault="00A710E9" w:rsidP="00D02EA6"/>
                                </w:txbxContent>
                              </wps:txbx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C739DC" id="组合 21" o:spid="_x0000_s1026" style="position:absolute;left:0;text-align:left;margin-left:-14.1pt;margin-top:139.1pt;width:477.6pt;height:192.65pt;z-index:-251654144;mso-width-relative:margin;mso-height-relative:margin" coordorigin="-7858,-7858" coordsize="99298,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">
                      <v:rect id="矩形 10" o:spid="_x0000_s1027" style="position:absolute;left:-7858;top:-7858;width:92715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" fillcolor="#969696" stroked="f" strokeweight="2pt">
                        <v:textbox>
                          <w:txbxContent>
                            <w:p w:rsidR="00A710E9" w:rsidRDefault="00A710E9" w:rsidP="00D02EA6"/>
                          </w:txbxContent>
                        </v:textbox>
                      </v:rect>
                      <v:rect id="矩形 13" o:spid="_x0000_s1028" style="position:absolute;left:85948;top:-7858;width:5492;height:6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" fillcolor="#ffc000" stroked="f" strokeweight="2pt">
                        <v:stroke dashstyle="1 1"/>
                        <v:textbox>
                          <w:txbxContent>
                            <w:p w:rsidR="00A710E9" w:rsidRDefault="00A710E9" w:rsidP="00D02EA6"/>
                          </w:txbxContent>
                        </v:textbox>
                      </v:rect>
                    </v:group>
                  </w:pict>
                </mc:Fallback>
              </mc:AlternateContent>
            </w:r>
            <w:bookmarkEnd w:id="0"/>
          </w:p>
        </w:tc>
      </w:tr>
      <w:tr w:rsidR="006678AF" w:rsidRPr="008802FA" w:rsidTr="006678AF">
        <w:trPr>
          <w:trHeight w:val="2891"/>
        </w:trPr>
        <w:tc>
          <w:tcPr>
            <w:tcW w:w="9628" w:type="dxa"/>
          </w:tcPr>
          <w:p w:rsidR="00D02EA6" w:rsidRPr="008802FA" w:rsidRDefault="00D02EA6" w:rsidP="00D02EA6">
            <w:pPr>
              <w:spacing w:before="240"/>
              <w:rPr>
                <w:rFonts w:ascii="宋体" w:eastAsia="宋体" w:hAnsi="宋体"/>
                <w:b/>
                <w:color w:val="000000" w:themeColor="text1"/>
                <w:sz w:val="56"/>
                <w:szCs w:val="60"/>
              </w:rPr>
            </w:pPr>
            <w:r w:rsidRPr="008802FA">
              <w:rPr>
                <w:rFonts w:ascii="宋体" w:eastAsia="宋体" w:hAnsi="宋体"/>
                <w:b/>
                <w:color w:val="000000" w:themeColor="text1"/>
                <w:sz w:val="56"/>
                <w:szCs w:val="60"/>
              </w:rPr>
              <w:t>移动AGV集成控制系统</w:t>
            </w:r>
          </w:p>
          <w:p w:rsidR="00D02EA6" w:rsidRPr="008802FA" w:rsidRDefault="00D02EA6" w:rsidP="00D02EA6">
            <w:pPr>
              <w:spacing w:before="240"/>
              <w:rPr>
                <w:rFonts w:ascii="宋体" w:eastAsia="宋体" w:hAnsi="宋体"/>
                <w:b/>
                <w:color w:val="000000" w:themeColor="text1"/>
                <w:sz w:val="56"/>
                <w:szCs w:val="60"/>
              </w:rPr>
            </w:pPr>
            <w:r w:rsidRPr="008802FA">
              <w:rPr>
                <w:rFonts w:ascii="宋体" w:eastAsia="宋体" w:hAnsi="宋体" w:hint="eastAsia"/>
                <w:b/>
                <w:color w:val="000000" w:themeColor="text1"/>
                <w:sz w:val="56"/>
                <w:szCs w:val="60"/>
              </w:rPr>
              <w:t>接口协议</w:t>
            </w:r>
          </w:p>
          <w:p w:rsidR="006678AF" w:rsidRPr="008802FA" w:rsidRDefault="006678AF" w:rsidP="00A364C0">
            <w:pPr>
              <w:spacing w:before="250"/>
              <w:rPr>
                <w:rFonts w:ascii="宋体" w:eastAsia="宋体" w:hAnsi="宋体"/>
                <w:b/>
                <w:color w:val="000000" w:themeColor="text1"/>
                <w:sz w:val="48"/>
                <w:szCs w:val="48"/>
              </w:rPr>
            </w:pPr>
          </w:p>
        </w:tc>
      </w:tr>
      <w:tr w:rsidR="006678AF" w:rsidRPr="008802FA" w:rsidTr="006678AF">
        <w:trPr>
          <w:trHeight w:val="8107"/>
        </w:trPr>
        <w:tc>
          <w:tcPr>
            <w:tcW w:w="9628" w:type="dxa"/>
          </w:tcPr>
          <w:p w:rsidR="006678AF" w:rsidRPr="008802FA" w:rsidRDefault="006678AF" w:rsidP="00B44A7F">
            <w:pPr>
              <w:pStyle w:val="Content"/>
              <w:spacing w:before="240" w:after="240"/>
              <w:rPr>
                <w:rFonts w:ascii="宋体" w:eastAsia="宋体" w:hAnsi="宋体"/>
                <w:color w:val="000000" w:themeColor="text1"/>
              </w:rPr>
            </w:pPr>
          </w:p>
        </w:tc>
      </w:tr>
      <w:tr w:rsidR="006678AF" w:rsidRPr="008802FA" w:rsidTr="006678AF">
        <w:tc>
          <w:tcPr>
            <w:tcW w:w="9236" w:type="dxa"/>
          </w:tcPr>
          <w:p w:rsidR="006678AF" w:rsidRPr="008802FA" w:rsidRDefault="003C6797" w:rsidP="001D30BA">
            <w:pPr>
              <w:ind w:leftChars="-67" w:left="-141"/>
              <w:jc w:val="right"/>
              <w:rPr>
                <w:rFonts w:ascii="宋体" w:eastAsia="宋体" w:hAnsi="宋体" w:cs="Arial"/>
                <w:color w:val="000000" w:themeColor="text1"/>
                <w:sz w:val="32"/>
              </w:rPr>
            </w:pPr>
            <w:r w:rsidRPr="008802FA">
              <w:rPr>
                <w:rFonts w:ascii="宋体" w:eastAsia="宋体" w:hAnsi="宋体" w:cs="Arial"/>
                <w:color w:val="000000" w:themeColor="text1"/>
                <w:sz w:val="32"/>
              </w:rPr>
              <w:t>V</w:t>
            </w:r>
            <w:r w:rsidR="001D30BA">
              <w:rPr>
                <w:rFonts w:ascii="宋体" w:eastAsia="宋体" w:hAnsi="宋体" w:cs="Arial"/>
                <w:color w:val="000000" w:themeColor="text1"/>
                <w:sz w:val="32"/>
              </w:rPr>
              <w:t>1</w:t>
            </w:r>
            <w:r w:rsidR="006678AF" w:rsidRPr="008802FA">
              <w:rPr>
                <w:rFonts w:ascii="宋体" w:eastAsia="宋体" w:hAnsi="宋体" w:cs="Arial"/>
                <w:color w:val="000000" w:themeColor="text1"/>
                <w:sz w:val="32"/>
              </w:rPr>
              <w:t>.</w:t>
            </w:r>
            <w:r w:rsidRPr="008802FA">
              <w:rPr>
                <w:rFonts w:ascii="宋体" w:eastAsia="宋体" w:hAnsi="宋体" w:cs="Arial"/>
                <w:color w:val="000000" w:themeColor="text1"/>
                <w:sz w:val="32"/>
              </w:rPr>
              <w:t>0</w:t>
            </w:r>
            <w:r w:rsidR="006678AF" w:rsidRPr="008802FA">
              <w:rPr>
                <w:rFonts w:ascii="宋体" w:eastAsia="宋体" w:hAnsi="宋体" w:cs="Arial"/>
                <w:color w:val="000000" w:themeColor="text1"/>
                <w:sz w:val="32"/>
              </w:rPr>
              <w:t>.</w:t>
            </w:r>
            <w:r w:rsidR="00D02EA6" w:rsidRPr="008802FA">
              <w:rPr>
                <w:rFonts w:ascii="宋体" w:eastAsia="宋体" w:hAnsi="宋体" w:cs="Arial"/>
                <w:color w:val="000000" w:themeColor="text1"/>
                <w:sz w:val="32"/>
              </w:rPr>
              <w:t>1</w:t>
            </w:r>
          </w:p>
        </w:tc>
      </w:tr>
    </w:tbl>
    <w:p w:rsidR="0063474B" w:rsidRPr="008802FA" w:rsidRDefault="003A0027" w:rsidP="000763CA">
      <w:pPr>
        <w:widowControl/>
        <w:jc w:val="left"/>
        <w:rPr>
          <w:rFonts w:ascii="宋体" w:eastAsia="宋体" w:hAnsi="宋体"/>
          <w:color w:val="000000" w:themeColor="text1"/>
        </w:rPr>
        <w:sectPr w:rsidR="0063474B" w:rsidRPr="008802FA" w:rsidSect="006678A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1134" w:bottom="1134" w:left="1134" w:header="850" w:footer="283" w:gutter="0"/>
          <w:pgNumType w:fmt="upperRoman" w:start="1"/>
          <w:cols w:space="425"/>
          <w:titlePg/>
          <w:docGrid w:linePitch="312"/>
        </w:sectPr>
      </w:pPr>
      <w:r w:rsidRPr="008802FA">
        <w:rPr>
          <w:rFonts w:ascii="宋体" w:eastAsia="宋体" w:hAnsi="宋体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E18D44" wp14:editId="77F538F9">
                <wp:simplePos x="0" y="0"/>
                <wp:positionH relativeFrom="column">
                  <wp:posOffset>5295900</wp:posOffset>
                </wp:positionH>
                <wp:positionV relativeFrom="paragraph">
                  <wp:posOffset>8953500</wp:posOffset>
                </wp:positionV>
                <wp:extent cx="1088311" cy="457182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11" cy="4571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10E9" w:rsidRPr="00FC4981" w:rsidRDefault="00A710E9" w:rsidP="003A0027">
                            <w:pPr>
                              <w:ind w:leftChars="-67" w:left="-141"/>
                              <w:rPr>
                                <w:rFonts w:ascii="思源黑体 CN Light" w:eastAsia="思源黑体 CN Light" w:hAnsi="思源黑体 CN Light"/>
                                <w:color w:val="000000" w:themeColor="text1"/>
                                <w:sz w:val="32"/>
                              </w:rPr>
                            </w:pPr>
                            <w:r w:rsidRPr="00FC4981">
                              <w:rPr>
                                <w:rFonts w:ascii="思源黑体 CN Light" w:eastAsia="思源黑体 CN Light" w:hAnsi="思源黑体 CN Light" w:hint="eastAsia"/>
                                <w:color w:val="000000" w:themeColor="text1"/>
                                <w:sz w:val="32"/>
                              </w:rPr>
                              <w:t>V</w:t>
                            </w:r>
                            <w:r w:rsidRPr="00FC4981">
                              <w:rPr>
                                <w:rFonts w:ascii="思源黑体 CN Light" w:eastAsia="思源黑体 CN Light" w:hAnsi="思源黑体 CN Light"/>
                                <w:color w:val="000000" w:themeColor="text1"/>
                                <w:sz w:val="32"/>
                              </w:rPr>
                              <w:t>2</w:t>
                            </w:r>
                            <w:r w:rsidRPr="00FC4981">
                              <w:rPr>
                                <w:rFonts w:ascii="思源黑体 CN Light" w:eastAsia="思源黑体 CN Light" w:hAnsi="思源黑体 CN Light" w:hint="eastAsia"/>
                                <w:color w:val="000000" w:themeColor="text1"/>
                                <w:sz w:val="32"/>
                              </w:rPr>
                              <w:t>.0.</w:t>
                            </w:r>
                            <w:r w:rsidRPr="00FC4981">
                              <w:rPr>
                                <w:rFonts w:ascii="思源黑体 CN Light" w:eastAsia="思源黑体 CN Light" w:hAnsi="思源黑体 CN Light"/>
                                <w:color w:val="000000" w:themeColor="text1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E18D4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9" type="#_x0000_t202" style="position:absolute;margin-left:417pt;margin-top:705pt;width:85.7pt;height:3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" filled="f" stroked="f">
                <v:textbox>
                  <w:txbxContent>
                    <w:p w:rsidR="00A710E9" w:rsidRPr="00FC4981" w:rsidRDefault="00A710E9" w:rsidP="003A0027">
                      <w:pPr>
                        <w:ind w:leftChars="-67" w:left="-141"/>
                        <w:rPr>
                          <w:rFonts w:ascii="思源黑体 CN Light" w:eastAsia="思源黑体 CN Light" w:hAnsi="思源黑体 CN Light"/>
                          <w:color w:val="000000" w:themeColor="text1"/>
                          <w:sz w:val="32"/>
                        </w:rPr>
                      </w:pPr>
                      <w:r w:rsidRPr="00FC4981">
                        <w:rPr>
                          <w:rFonts w:ascii="思源黑体 CN Light" w:eastAsia="思源黑体 CN Light" w:hAnsi="思源黑体 CN Light" w:hint="eastAsia"/>
                          <w:color w:val="000000" w:themeColor="text1"/>
                          <w:sz w:val="32"/>
                        </w:rPr>
                        <w:t>V</w:t>
                      </w:r>
                      <w:r w:rsidRPr="00FC4981">
                        <w:rPr>
                          <w:rFonts w:ascii="思源黑体 CN Light" w:eastAsia="思源黑体 CN Light" w:hAnsi="思源黑体 CN Light"/>
                          <w:color w:val="000000" w:themeColor="text1"/>
                          <w:sz w:val="32"/>
                        </w:rPr>
                        <w:t>2</w:t>
                      </w:r>
                      <w:r w:rsidRPr="00FC4981">
                        <w:rPr>
                          <w:rFonts w:ascii="思源黑体 CN Light" w:eastAsia="思源黑体 CN Light" w:hAnsi="思源黑体 CN Light" w:hint="eastAsia"/>
                          <w:color w:val="000000" w:themeColor="text1"/>
                          <w:sz w:val="32"/>
                        </w:rPr>
                        <w:t>.0.</w:t>
                      </w:r>
                      <w:r w:rsidRPr="00FC4981">
                        <w:rPr>
                          <w:rFonts w:ascii="思源黑体 CN Light" w:eastAsia="思源黑体 CN Light" w:hAnsi="思源黑体 CN Light"/>
                          <w:color w:val="000000" w:themeColor="text1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Toc378152824"/>
      <w:bookmarkStart w:id="2" w:name="_Toc482368373"/>
    </w:p>
    <w:p w:rsidR="007B1E5D" w:rsidRPr="008802FA" w:rsidRDefault="00F32A57" w:rsidP="002F4D48">
      <w:pPr>
        <w:pStyle w:val="3"/>
        <w:rPr>
          <w:rFonts w:ascii="宋体" w:eastAsia="宋体" w:hAnsi="宋体"/>
          <w:color w:val="000000" w:themeColor="text1"/>
        </w:rPr>
      </w:pPr>
      <w:bookmarkStart w:id="3" w:name="_Toc66639308"/>
      <w:bookmarkStart w:id="4" w:name="_Toc66639479"/>
      <w:bookmarkStart w:id="5" w:name="_Toc66640017"/>
      <w:bookmarkStart w:id="6" w:name="_Toc120632980"/>
      <w:bookmarkEnd w:id="1"/>
      <w:bookmarkEnd w:id="2"/>
      <w:r>
        <w:rPr>
          <w:rFonts w:ascii="宋体" w:eastAsia="宋体" w:hAnsi="宋体"/>
          <w:color w:val="000000" w:themeColor="text1"/>
        </w:rPr>
        <w:lastRenderedPageBreak/>
        <w:t>1</w:t>
      </w:r>
      <w:r w:rsidR="00E7095A" w:rsidRPr="008802FA">
        <w:rPr>
          <w:rFonts w:ascii="宋体" w:eastAsia="宋体" w:hAnsi="宋体"/>
          <w:color w:val="000000" w:themeColor="text1"/>
        </w:rPr>
        <w:t>.1.1</w:t>
      </w:r>
      <w:r w:rsidR="007B1E5D" w:rsidRPr="008802FA">
        <w:rPr>
          <w:rFonts w:ascii="宋体" w:eastAsia="宋体" w:hAnsi="宋体"/>
          <w:color w:val="000000" w:themeColor="text1"/>
        </w:rPr>
        <w:t>任务</w:t>
      </w:r>
      <w:r w:rsidR="00E350F2">
        <w:rPr>
          <w:rFonts w:ascii="宋体" w:eastAsia="宋体" w:hAnsi="宋体" w:hint="eastAsia"/>
          <w:color w:val="000000" w:themeColor="text1"/>
        </w:rPr>
        <w:t>列表查询</w:t>
      </w:r>
      <w:r w:rsidR="007B1E5D" w:rsidRPr="008802FA">
        <w:rPr>
          <w:rFonts w:ascii="宋体" w:eastAsia="宋体" w:hAnsi="宋体"/>
          <w:color w:val="000000" w:themeColor="text1"/>
        </w:rPr>
        <w:t>接口</w:t>
      </w:r>
      <w:bookmarkEnd w:id="3"/>
      <w:bookmarkEnd w:id="4"/>
      <w:bookmarkEnd w:id="5"/>
      <w:bookmarkEnd w:id="6"/>
    </w:p>
    <w:p w:rsidR="00426CBB" w:rsidRPr="008802FA" w:rsidRDefault="00F32A57" w:rsidP="00DF2380">
      <w:pPr>
        <w:pStyle w:val="4"/>
        <w:numPr>
          <w:ilvl w:val="0"/>
          <w:numId w:val="0"/>
        </w:numPr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</w:rPr>
        <w:t>1</w:t>
      </w:r>
      <w:r w:rsidR="00DF2380" w:rsidRPr="008802FA">
        <w:rPr>
          <w:rFonts w:ascii="宋体" w:eastAsia="宋体" w:hAnsi="宋体"/>
          <w:color w:val="000000" w:themeColor="text1"/>
        </w:rPr>
        <w:t>.1.1.1</w:t>
      </w:r>
      <w:r w:rsidR="00426CBB" w:rsidRPr="008802FA">
        <w:rPr>
          <w:rFonts w:ascii="宋体" w:eastAsia="宋体" w:hAnsi="宋体"/>
          <w:color w:val="000000" w:themeColor="text1"/>
        </w:rPr>
        <w:t>接口详情</w:t>
      </w:r>
    </w:p>
    <w:p w:rsidR="00B72F05" w:rsidRPr="008802FA" w:rsidRDefault="00B72F05" w:rsidP="0072167E">
      <w:pPr>
        <w:pStyle w:val="ad"/>
      </w:pPr>
      <w:r w:rsidRPr="008802FA">
        <w:t>接口名：</w:t>
      </w:r>
      <w:r w:rsidRPr="008802FA">
        <w:t>http://IP:</w:t>
      </w:r>
      <w:r w:rsidR="00A9666C">
        <w:t>9992</w:t>
      </w:r>
      <w:r w:rsidR="0072167E" w:rsidRPr="0072167E">
        <w:rPr>
          <w:rFonts w:ascii="宋体" w:hAnsi="宋体"/>
          <w:color w:val="000000" w:themeColor="text1"/>
        </w:rPr>
        <w:t>/</w:t>
      </w:r>
      <w:r w:rsidR="00BD3729">
        <w:rPr>
          <w:rFonts w:ascii="宋体" w:hAnsi="宋体" w:hint="eastAsia"/>
          <w:color w:val="000000" w:themeColor="text1"/>
        </w:rPr>
        <w:t>bms</w:t>
      </w:r>
      <w:r w:rsidR="0072167E" w:rsidRPr="0072167E">
        <w:rPr>
          <w:rFonts w:ascii="宋体" w:hAnsi="宋体"/>
          <w:color w:val="000000" w:themeColor="text1"/>
        </w:rPr>
        <w:t>/task/getOrders</w:t>
      </w:r>
    </w:p>
    <w:p w:rsidR="00B72F05" w:rsidRPr="008802FA" w:rsidRDefault="00B72F05" w:rsidP="00B72F05">
      <w:pPr>
        <w:pStyle w:val="ad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功能说明</w:t>
      </w:r>
      <w:bookmarkStart w:id="7" w:name="_GoBack"/>
      <w:bookmarkEnd w:id="7"/>
    </w:p>
    <w:p w:rsidR="00B72F05" w:rsidRPr="008802FA" w:rsidRDefault="00B72F05" w:rsidP="00B72F05">
      <w:pPr>
        <w:pStyle w:val="ab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该接口为</w:t>
      </w:r>
      <w:r w:rsidR="001A4BC4" w:rsidRPr="008802FA">
        <w:rPr>
          <w:rFonts w:ascii="宋体" w:hAnsi="宋体"/>
          <w:color w:val="000000" w:themeColor="text1"/>
        </w:rPr>
        <w:t>第三方</w:t>
      </w:r>
      <w:r w:rsidRPr="008802FA">
        <w:rPr>
          <w:rFonts w:ascii="宋体" w:hAnsi="宋体"/>
          <w:color w:val="000000" w:themeColor="text1"/>
        </w:rPr>
        <w:t>系统</w:t>
      </w:r>
      <w:r w:rsidR="00B80206">
        <w:rPr>
          <w:rFonts w:ascii="宋体" w:hAnsi="宋体" w:hint="eastAsia"/>
          <w:color w:val="000000" w:themeColor="text1"/>
        </w:rPr>
        <w:t>获取当前还未结束任务的接口</w:t>
      </w:r>
      <w:r w:rsidRPr="008802FA">
        <w:rPr>
          <w:rFonts w:ascii="宋体" w:hAnsi="宋体"/>
          <w:color w:val="000000" w:themeColor="text1"/>
        </w:rPr>
        <w:t>。</w:t>
      </w:r>
    </w:p>
    <w:p w:rsidR="00B72F05" w:rsidRPr="008802FA" w:rsidRDefault="00B72F05" w:rsidP="00B72F05">
      <w:pPr>
        <w:pStyle w:val="ad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接口协议：HTTP</w:t>
      </w:r>
    </w:p>
    <w:p w:rsidR="00B72F05" w:rsidRPr="008802FA" w:rsidRDefault="00B72F05" w:rsidP="00B72F05">
      <w:pPr>
        <w:pStyle w:val="ad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提供方：ICS集成控制系統</w:t>
      </w:r>
    </w:p>
    <w:p w:rsidR="00B72F05" w:rsidRPr="008802FA" w:rsidRDefault="00B72F05" w:rsidP="00B72F05">
      <w:pPr>
        <w:pStyle w:val="ad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调用方：</w:t>
      </w:r>
      <w:r w:rsidR="001A4BC4" w:rsidRPr="008802FA">
        <w:rPr>
          <w:rFonts w:ascii="宋体" w:hAnsi="宋体"/>
          <w:color w:val="000000" w:themeColor="text1"/>
        </w:rPr>
        <w:t>第三方</w:t>
      </w:r>
      <w:r w:rsidRPr="008802FA">
        <w:rPr>
          <w:rFonts w:ascii="宋体" w:hAnsi="宋体"/>
          <w:color w:val="000000" w:themeColor="text1"/>
        </w:rPr>
        <w:t>系统</w:t>
      </w:r>
    </w:p>
    <w:p w:rsidR="00BA3F8D" w:rsidRPr="008802FA" w:rsidRDefault="00BA3F8D" w:rsidP="00B72F05">
      <w:pPr>
        <w:pStyle w:val="ad"/>
        <w:rPr>
          <w:rFonts w:ascii="宋体" w:hAnsi="宋体"/>
          <w:color w:val="000000" w:themeColor="text1"/>
        </w:rPr>
      </w:pPr>
      <w:r w:rsidRPr="008802FA">
        <w:rPr>
          <w:rFonts w:ascii="宋体" w:hAnsi="宋体" w:hint="eastAsia"/>
          <w:color w:val="000000" w:themeColor="text1"/>
        </w:rPr>
        <w:t>使用场景：</w:t>
      </w:r>
      <w:r w:rsidR="00B80206">
        <w:rPr>
          <w:rFonts w:ascii="宋体" w:hAnsi="宋体" w:hint="eastAsia"/>
          <w:color w:val="000000" w:themeColor="text1"/>
        </w:rPr>
        <w:t>还未结束的任务信息查询</w:t>
      </w:r>
      <w:r w:rsidR="00B80206" w:rsidRPr="008802FA">
        <w:rPr>
          <w:rFonts w:ascii="宋体" w:hAnsi="宋体"/>
          <w:color w:val="000000" w:themeColor="text1"/>
        </w:rPr>
        <w:t xml:space="preserve"> </w:t>
      </w:r>
    </w:p>
    <w:p w:rsidR="00426CBB" w:rsidRPr="008802FA" w:rsidRDefault="00426CBB" w:rsidP="00426CBB">
      <w:pPr>
        <w:pStyle w:val="4"/>
        <w:rPr>
          <w:rFonts w:ascii="宋体" w:eastAsia="宋体" w:hAnsi="宋体"/>
          <w:color w:val="000000" w:themeColor="text1"/>
        </w:rPr>
      </w:pPr>
      <w:r w:rsidRPr="008802FA">
        <w:rPr>
          <w:rFonts w:ascii="宋体" w:eastAsia="宋体" w:hAnsi="宋体"/>
          <w:color w:val="000000" w:themeColor="text1"/>
        </w:rPr>
        <w:t>参数详情</w:t>
      </w:r>
    </w:p>
    <w:p w:rsidR="00426CBB" w:rsidRPr="008802FA" w:rsidRDefault="00426CBB" w:rsidP="00426CBB">
      <w:pPr>
        <w:pStyle w:val="af"/>
        <w:rPr>
          <w:rFonts w:ascii="宋体" w:eastAsia="宋体" w:hAnsi="宋体"/>
          <w:color w:val="000000" w:themeColor="text1"/>
        </w:rPr>
      </w:pPr>
      <w:r w:rsidRPr="008802FA">
        <w:rPr>
          <w:rFonts w:ascii="宋体" w:eastAsia="宋体" w:hAnsi="宋体"/>
          <w:color w:val="000000" w:themeColor="text1"/>
        </w:rPr>
        <w:t>请</w:t>
      </w:r>
      <w:r w:rsidR="009C06D7">
        <w:rPr>
          <w:rFonts w:ascii="宋体" w:eastAsia="宋体" w:hAnsi="宋体" w:hint="eastAsia"/>
          <w:color w:val="000000" w:themeColor="text1"/>
        </w:rPr>
        <w:t>求</w:t>
      </w:r>
      <w:r w:rsidR="00B72F05" w:rsidRPr="008802FA">
        <w:rPr>
          <w:rFonts w:ascii="宋体" w:eastAsia="宋体" w:hAnsi="宋体"/>
          <w:color w:val="000000" w:themeColor="text1"/>
        </w:rPr>
        <w:t>参数详情</w:t>
      </w:r>
    </w:p>
    <w:tbl>
      <w:tblPr>
        <w:tblpPr w:leftFromText="180" w:rightFromText="180" w:vertAnchor="text" w:tblpXSpec="center" w:tblpY="1"/>
        <w:tblOverlap w:val="never"/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985"/>
        <w:gridCol w:w="850"/>
        <w:gridCol w:w="1134"/>
        <w:gridCol w:w="1134"/>
        <w:gridCol w:w="3009"/>
      </w:tblGrid>
      <w:tr w:rsidR="007358B9" w:rsidRPr="008802FA" w:rsidTr="00820858">
        <w:trPr>
          <w:trHeight w:val="285"/>
          <w:tblHeader/>
        </w:trPr>
        <w:tc>
          <w:tcPr>
            <w:tcW w:w="675" w:type="dxa"/>
            <w:shd w:val="clear" w:color="auto" w:fill="BFBFBF" w:themeFill="background1" w:themeFillShade="BF"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参数类型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参数名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  <w:hideMark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字段类型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最大长度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  <w:hideMark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是否必填</w:t>
            </w:r>
          </w:p>
        </w:tc>
        <w:tc>
          <w:tcPr>
            <w:tcW w:w="3009" w:type="dxa"/>
            <w:shd w:val="clear" w:color="auto" w:fill="BFBFBF" w:themeFill="background1" w:themeFillShade="BF"/>
            <w:vAlign w:val="center"/>
            <w:hideMark/>
          </w:tcPr>
          <w:p w:rsidR="007A7EE8" w:rsidRPr="008802FA" w:rsidRDefault="007A7EE8" w:rsidP="004117E6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说明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 w:val="restart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请求参数</w:t>
            </w:r>
          </w:p>
        </w:tc>
        <w:tc>
          <w:tcPr>
            <w:tcW w:w="1985" w:type="dxa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shelfNum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9B3010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  <w:hideMark/>
          </w:tcPr>
          <w:p w:rsidR="006E0FD3" w:rsidRPr="009B3010" w:rsidRDefault="006E0FD3" w:rsidP="00C2477A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9B3010">
              <w:rPr>
                <w:rFonts w:ascii="宋体" w:hAnsi="宋体" w:hint="eastAsia"/>
                <w:color w:val="000000" w:themeColor="text1"/>
              </w:rPr>
              <w:t>货架编号</w:t>
            </w:r>
            <w:r w:rsidR="009B3010" w:rsidRPr="009B3010">
              <w:rPr>
                <w:rFonts w:ascii="宋体" w:hAnsi="宋体" w:hint="eastAsia"/>
                <w:color w:val="000000" w:themeColor="text1"/>
              </w:rPr>
              <w:t>，没有放空串</w:t>
            </w:r>
          </w:p>
          <w:p w:rsidR="006E0FD3" w:rsidRPr="008802FA" w:rsidRDefault="006E0FD3" w:rsidP="00C2477A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qrName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1</w:t>
            </w:r>
            <w:r>
              <w:rPr>
                <w:rFonts w:ascii="宋体" w:hAnsi="宋体"/>
                <w:color w:val="000000" w:themeColor="text1"/>
              </w:rPr>
              <w:t>6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9B3010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任务点位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OrderStatus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16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3F2556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任务状态，默认填入</w:t>
            </w:r>
            <w:r w:rsidRPr="00641B11">
              <w:rPr>
                <w:rFonts w:ascii="宋体" w:hAnsi="宋体" w:cs="Arial"/>
                <w:color w:val="000000" w:themeColor="text1"/>
              </w:rPr>
              <w:t>0,1,6,9,4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areaId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>
              <w:rPr>
                <w:rFonts w:ascii="宋体" w:hAnsi="宋体"/>
                <w:color w:val="000000" w:themeColor="text1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  <w:hideMark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区域id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641B11" w:rsidRDefault="006E0FD3" w:rsidP="004117E6">
            <w:pPr>
              <w:pStyle w:val="afc"/>
              <w:rPr>
                <w:rFonts w:ascii="宋体" w:hAnsi="宋体" w:cs="Arial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StartPage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9B3010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当前页数</w:t>
            </w:r>
            <w:r w:rsidR="009B3010">
              <w:rPr>
                <w:rFonts w:ascii="宋体" w:hAnsi="宋体" w:hint="eastAsia"/>
                <w:color w:val="000000" w:themeColor="text1"/>
              </w:rPr>
              <w:t>，默认填入1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641B11" w:rsidRDefault="006E0FD3" w:rsidP="004117E6">
            <w:pPr>
              <w:pStyle w:val="afc"/>
              <w:rPr>
                <w:rFonts w:ascii="宋体" w:hAnsi="宋体" w:cs="Arial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pageSize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5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9B3010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每页条数</w:t>
            </w:r>
            <w:r w:rsidR="009B3010">
              <w:rPr>
                <w:rFonts w:ascii="宋体" w:hAnsi="宋体" w:hint="eastAsia"/>
                <w:color w:val="000000" w:themeColor="text1"/>
              </w:rPr>
              <w:t>，默认填入1</w:t>
            </w:r>
            <w:r w:rsidR="009B3010">
              <w:rPr>
                <w:rFonts w:ascii="宋体" w:hAnsi="宋体"/>
                <w:color w:val="000000" w:themeColor="text1"/>
              </w:rPr>
              <w:t>00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641B11" w:rsidRDefault="006E0FD3" w:rsidP="004117E6">
            <w:pPr>
              <w:pStyle w:val="afc"/>
              <w:rPr>
                <w:rFonts w:ascii="宋体" w:hAnsi="宋体" w:cs="Arial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intendStartTimeHigh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20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3446C5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结束时间，格式见示例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641B11" w:rsidRDefault="006E0FD3" w:rsidP="004117E6">
            <w:pPr>
              <w:pStyle w:val="afc"/>
              <w:rPr>
                <w:rFonts w:ascii="宋体" w:hAnsi="宋体" w:cs="Arial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intendStartTimeLow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2</w:t>
            </w:r>
            <w:r>
              <w:rPr>
                <w:rFonts w:ascii="宋体" w:hAnsi="宋体"/>
                <w:color w:val="000000" w:themeColor="text1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3446C5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起始时间，格式见示例</w:t>
            </w:r>
          </w:p>
        </w:tc>
      </w:tr>
      <w:tr w:rsidR="006E0FD3" w:rsidRPr="008802FA" w:rsidTr="00820858">
        <w:trPr>
          <w:trHeight w:val="675"/>
        </w:trPr>
        <w:tc>
          <w:tcPr>
            <w:tcW w:w="675" w:type="dxa"/>
            <w:vMerge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6E0FD3" w:rsidRPr="00641B11" w:rsidRDefault="006E0FD3" w:rsidP="004117E6">
            <w:pPr>
              <w:pStyle w:val="afc"/>
              <w:rPr>
                <w:rFonts w:ascii="宋体" w:hAnsi="宋体" w:cs="Arial"/>
                <w:color w:val="000000" w:themeColor="text1"/>
              </w:rPr>
            </w:pPr>
            <w:proofErr w:type="spellStart"/>
            <w:r w:rsidRPr="00641B11">
              <w:rPr>
                <w:rFonts w:ascii="宋体" w:hAnsi="宋体" w:cs="Arial"/>
                <w:color w:val="000000" w:themeColor="text1"/>
              </w:rPr>
              <w:t>orderIdList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A</w:t>
            </w:r>
            <w:r>
              <w:rPr>
                <w:rFonts w:ascii="宋体" w:hAnsi="宋体" w:hint="eastAsia"/>
                <w:color w:val="000000" w:themeColor="text1"/>
              </w:rPr>
              <w:t>rray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6E0FD3" w:rsidRPr="008802FA" w:rsidRDefault="00F36B8A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6E0FD3" w:rsidRPr="008802FA" w:rsidRDefault="006E0FD3" w:rsidP="004117E6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任务号</w:t>
            </w:r>
          </w:p>
        </w:tc>
      </w:tr>
      <w:tr w:rsidR="00837305" w:rsidRPr="008802FA" w:rsidTr="00820858">
        <w:trPr>
          <w:trHeight w:val="348"/>
        </w:trPr>
        <w:tc>
          <w:tcPr>
            <w:tcW w:w="675" w:type="dxa"/>
            <w:vMerge w:val="restart"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  <w:r w:rsidRPr="008802FA">
              <w:rPr>
                <w:rFonts w:ascii="宋体" w:eastAsia="宋体" w:hAnsi="宋体"/>
                <w:color w:val="000000" w:themeColor="text1"/>
              </w:rPr>
              <w:t>应答</w:t>
            </w: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code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8802FA">
              <w:rPr>
                <w:rFonts w:ascii="宋体" w:hAnsi="宋体"/>
                <w:color w:val="000000" w:themeColor="text1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返回状态码</w:t>
            </w:r>
          </w:p>
        </w:tc>
      </w:tr>
      <w:tr w:rsidR="00837305" w:rsidRPr="008802FA" w:rsidTr="00820858">
        <w:trPr>
          <w:trHeight w:val="425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data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>
              <w:rPr>
                <w:rFonts w:ascii="宋体" w:hAnsi="宋体"/>
                <w:color w:val="000000" w:themeColor="text1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返回结果内容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8802FA">
              <w:rPr>
                <w:rFonts w:ascii="宋体" w:hAnsi="宋体"/>
                <w:color w:val="000000" w:themeColor="text1"/>
              </w:rPr>
              <w:t>desc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64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8802FA">
              <w:rPr>
                <w:rFonts w:ascii="宋体" w:hAnsi="宋体"/>
                <w:color w:val="000000" w:themeColor="text1"/>
              </w:rPr>
              <w:t>状态码描述</w:t>
            </w:r>
          </w:p>
        </w:tc>
      </w:tr>
      <w:tr w:rsidR="00837305" w:rsidRPr="008802FA" w:rsidTr="00A710E9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8112" w:type="dxa"/>
            <w:gridSpan w:val="5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OrderId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6</w:t>
            </w:r>
            <w:r>
              <w:rPr>
                <w:rFonts w:ascii="宋体" w:hAnsi="宋体"/>
                <w:color w:val="000000" w:themeColor="text1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第三方订单号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TaskId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>
              <w:rPr>
                <w:rFonts w:ascii="宋体" w:hAnsi="宋体"/>
                <w:color w:val="000000" w:themeColor="text1"/>
              </w:rPr>
              <w:t>Int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32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RCS任务单号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 w:rsidRPr="00A710E9">
              <w:rPr>
                <w:rFonts w:ascii="宋体" w:hAnsi="宋体"/>
                <w:color w:val="000000" w:themeColor="text1"/>
              </w:rPr>
              <w:t>Priority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>
              <w:rPr>
                <w:rFonts w:ascii="宋体" w:hAnsi="宋体" w:hint="eastAsia"/>
                <w:color w:val="000000" w:themeColor="text1"/>
              </w:rPr>
              <w:t>i</w:t>
            </w:r>
            <w:r>
              <w:rPr>
                <w:rFonts w:ascii="宋体" w:hAnsi="宋体"/>
                <w:color w:val="000000" w:themeColor="text1"/>
              </w:rPr>
              <w:t>nt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优先级：4高，6中，8低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OrderPath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</w:t>
            </w:r>
            <w:r>
              <w:rPr>
                <w:rFonts w:ascii="宋体" w:hAnsi="宋体" w:hint="eastAsia"/>
                <w:color w:val="000000" w:themeColor="text1"/>
              </w:rPr>
              <w:t>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1</w:t>
            </w:r>
            <w:r>
              <w:rPr>
                <w:rFonts w:ascii="宋体" w:hAnsi="宋体"/>
                <w:color w:val="000000" w:themeColor="text1"/>
              </w:rPr>
              <w:t>28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任务路径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TemplateCode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s</w:t>
            </w:r>
            <w:r>
              <w:rPr>
                <w:rFonts w:ascii="宋体" w:hAnsi="宋体"/>
                <w:color w:val="000000" w:themeColor="text1"/>
              </w:rPr>
              <w:t>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任务模版编号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TemplateName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任务模版名称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ShelfNum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货架编号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createTime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3</w:t>
            </w:r>
            <w:r>
              <w:rPr>
                <w:rFonts w:ascii="宋体" w:hAnsi="宋体"/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创建时间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OrderStatus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1</w:t>
            </w:r>
            <w:r>
              <w:rPr>
                <w:rFonts w:ascii="宋体" w:hAnsi="宋体"/>
                <w:color w:val="000000" w:themeColor="text1"/>
              </w:rPr>
              <w:t>6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是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状态：</w:t>
            </w:r>
            <w:r>
              <w:rPr>
                <w:rFonts w:hint="eastAsia"/>
              </w:rPr>
              <w:t xml:space="preserve"> </w:t>
            </w:r>
            <w:r w:rsidRPr="003F4FAC">
              <w:rPr>
                <w:rFonts w:ascii="宋体" w:hAnsi="宋体" w:hint="eastAsia"/>
                <w:color w:val="000000" w:themeColor="text1"/>
              </w:rPr>
              <w:t>1:未发送,2:正在取消,3:已取消,4:正在发送,5:发送失败,6:执行中,7:执行失败,8:任务完成,9:已下发'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A710E9">
              <w:rPr>
                <w:rFonts w:ascii="宋体" w:hAnsi="宋体"/>
                <w:color w:val="000000" w:themeColor="text1"/>
              </w:rPr>
              <w:t>ActualStartTime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s</w:t>
            </w:r>
            <w:r>
              <w:rPr>
                <w:rFonts w:ascii="宋体" w:hAnsi="宋体"/>
                <w:color w:val="000000" w:themeColor="text1"/>
              </w:rPr>
              <w:t>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3</w:t>
            </w:r>
            <w:r>
              <w:rPr>
                <w:rFonts w:ascii="宋体" w:hAnsi="宋体"/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Pr="008802FA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任务开始时间，格式见示例</w:t>
            </w:r>
          </w:p>
        </w:tc>
      </w:tr>
      <w:tr w:rsidR="00837305" w:rsidRPr="008802FA" w:rsidTr="00820858">
        <w:trPr>
          <w:trHeight w:val="261"/>
        </w:trPr>
        <w:tc>
          <w:tcPr>
            <w:tcW w:w="675" w:type="dxa"/>
            <w:vMerge/>
            <w:vAlign w:val="center"/>
          </w:tcPr>
          <w:p w:rsidR="00837305" w:rsidRPr="008802FA" w:rsidRDefault="00837305" w:rsidP="00426CBB">
            <w:pPr>
              <w:pStyle w:val="afd"/>
              <w:rPr>
                <w:rFonts w:ascii="宋体" w:eastAsia="宋体" w:hAnsi="宋体"/>
                <w:color w:val="000000" w:themeColor="text1"/>
              </w:rPr>
            </w:pPr>
          </w:p>
        </w:tc>
        <w:tc>
          <w:tcPr>
            <w:tcW w:w="1985" w:type="dxa"/>
          </w:tcPr>
          <w:p w:rsidR="00837305" w:rsidRPr="00A710E9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proofErr w:type="spellStart"/>
            <w:r w:rsidRPr="00837305">
              <w:rPr>
                <w:rFonts w:ascii="宋体" w:hAnsi="宋体"/>
                <w:color w:val="000000" w:themeColor="text1"/>
              </w:rPr>
              <w:t>ActualEndTime</w:t>
            </w:r>
            <w:proofErr w:type="spellEnd"/>
          </w:p>
        </w:tc>
        <w:tc>
          <w:tcPr>
            <w:tcW w:w="850" w:type="dxa"/>
            <w:shd w:val="clear" w:color="auto" w:fill="auto"/>
            <w:vAlign w:val="center"/>
          </w:tcPr>
          <w:p w:rsidR="00837305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/>
                <w:color w:val="000000" w:themeColor="text1"/>
              </w:rPr>
              <w:t>String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3</w:t>
            </w:r>
            <w:r>
              <w:rPr>
                <w:rFonts w:ascii="宋体" w:hAnsi="宋体"/>
                <w:color w:val="000000" w:themeColor="text1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37305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否</w:t>
            </w:r>
          </w:p>
        </w:tc>
        <w:tc>
          <w:tcPr>
            <w:tcW w:w="3009" w:type="dxa"/>
            <w:shd w:val="clear" w:color="auto" w:fill="auto"/>
            <w:vAlign w:val="center"/>
          </w:tcPr>
          <w:p w:rsidR="00837305" w:rsidRDefault="00837305" w:rsidP="00426CBB">
            <w:pPr>
              <w:pStyle w:val="afc"/>
              <w:rPr>
                <w:rFonts w:ascii="宋体" w:hAnsi="宋体"/>
                <w:color w:val="000000" w:themeColor="text1"/>
              </w:rPr>
            </w:pPr>
            <w:r>
              <w:rPr>
                <w:rFonts w:ascii="宋体" w:hAnsi="宋体" w:hint="eastAsia"/>
                <w:color w:val="000000" w:themeColor="text1"/>
              </w:rPr>
              <w:t>任务结束时间，格式</w:t>
            </w:r>
            <w:proofErr w:type="gramStart"/>
            <w:r>
              <w:rPr>
                <w:rFonts w:ascii="宋体" w:hAnsi="宋体" w:hint="eastAsia"/>
                <w:color w:val="000000" w:themeColor="text1"/>
              </w:rPr>
              <w:t>同开始</w:t>
            </w:r>
            <w:proofErr w:type="gramEnd"/>
            <w:r>
              <w:rPr>
                <w:rFonts w:ascii="宋体" w:hAnsi="宋体" w:hint="eastAsia"/>
                <w:color w:val="000000" w:themeColor="text1"/>
              </w:rPr>
              <w:t>时间</w:t>
            </w:r>
          </w:p>
        </w:tc>
      </w:tr>
    </w:tbl>
    <w:p w:rsidR="00B07EFD" w:rsidRPr="00B07EFD" w:rsidRDefault="00426CBB" w:rsidP="000D0ED6">
      <w:pPr>
        <w:pStyle w:val="4"/>
        <w:rPr>
          <w:rFonts w:ascii="宋体" w:eastAsia="宋体" w:hAnsi="宋体"/>
          <w:color w:val="000000" w:themeColor="text1"/>
        </w:rPr>
      </w:pPr>
      <w:r w:rsidRPr="008802FA">
        <w:rPr>
          <w:rFonts w:ascii="宋体" w:eastAsia="宋体" w:hAnsi="宋体"/>
          <w:color w:val="000000" w:themeColor="text1"/>
        </w:rPr>
        <w:t>示例</w:t>
      </w:r>
    </w:p>
    <w:p w:rsidR="00B07EFD" w:rsidRPr="008802FA" w:rsidRDefault="00426CBB" w:rsidP="000D0ED6">
      <w:pPr>
        <w:pStyle w:val="af4"/>
        <w:ind w:leftChars="0" w:left="0"/>
        <w:rPr>
          <w:rFonts w:ascii="宋体" w:hAnsi="宋体"/>
          <w:color w:val="000000" w:themeColor="text1"/>
        </w:rPr>
      </w:pPr>
      <w:r w:rsidRPr="008802FA">
        <w:rPr>
          <w:rFonts w:ascii="宋体" w:hAnsi="宋体"/>
          <w:color w:val="000000" w:themeColor="text1"/>
        </w:rPr>
        <w:t>全参请求（根据需要，传入必要参数，不需要参数可不传）</w:t>
      </w:r>
    </w:p>
    <w:p w:rsidR="00641B11" w:rsidRPr="00641B11" w:rsidRDefault="00426CBB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8802FA">
        <w:rPr>
          <w:rFonts w:ascii="宋体" w:hAnsi="宋体" w:cs="Arial"/>
          <w:color w:val="000000" w:themeColor="text1"/>
        </w:rPr>
        <w:t>{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shelfNum</w:t>
      </w:r>
      <w:proofErr w:type="spellEnd"/>
      <w:r w:rsidRPr="00641B11">
        <w:rPr>
          <w:rFonts w:ascii="宋体" w:hAnsi="宋体" w:cs="Arial"/>
          <w:color w:val="000000" w:themeColor="text1"/>
        </w:rPr>
        <w:t>": "",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qrName</w:t>
      </w:r>
      <w:proofErr w:type="spellEnd"/>
      <w:r w:rsidRPr="00641B11">
        <w:rPr>
          <w:rFonts w:ascii="宋体" w:hAnsi="宋体" w:cs="Arial"/>
          <w:color w:val="000000" w:themeColor="text1"/>
        </w:rPr>
        <w:t>": "",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OrderStatus</w:t>
      </w:r>
      <w:proofErr w:type="spellEnd"/>
      <w:r w:rsidRPr="00641B11">
        <w:rPr>
          <w:rFonts w:ascii="宋体" w:hAnsi="宋体" w:cs="Arial"/>
          <w:color w:val="000000" w:themeColor="text1"/>
        </w:rPr>
        <w:t>": "0,1,6,9,4",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areaId</w:t>
      </w:r>
      <w:proofErr w:type="spellEnd"/>
      <w:r w:rsidRPr="00641B11">
        <w:rPr>
          <w:rFonts w:ascii="宋体" w:hAnsi="宋体" w:cs="Arial"/>
          <w:color w:val="000000" w:themeColor="text1"/>
        </w:rPr>
        <w:t>": 1,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StartPage</w:t>
      </w:r>
      <w:proofErr w:type="spellEnd"/>
      <w:r w:rsidRPr="00641B11">
        <w:rPr>
          <w:rFonts w:ascii="宋体" w:hAnsi="宋体" w:cs="Arial"/>
          <w:color w:val="000000" w:themeColor="text1"/>
        </w:rPr>
        <w:t>": "1",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pageSize</w:t>
      </w:r>
      <w:proofErr w:type="spellEnd"/>
      <w:r w:rsidRPr="00641B11">
        <w:rPr>
          <w:rFonts w:ascii="宋体" w:hAnsi="宋体" w:cs="Arial"/>
          <w:color w:val="000000" w:themeColor="text1"/>
        </w:rPr>
        <w:t>": "20",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intendStartTimeHigh</w:t>
      </w:r>
      <w:proofErr w:type="spellEnd"/>
      <w:r w:rsidRPr="00641B11">
        <w:rPr>
          <w:rFonts w:ascii="宋体" w:hAnsi="宋体" w:cs="Arial"/>
          <w:color w:val="000000" w:themeColor="text1"/>
        </w:rPr>
        <w:t>": "2023-03-16 23:59:59",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intendStartTimeLow</w:t>
      </w:r>
      <w:proofErr w:type="spellEnd"/>
      <w:r w:rsidRPr="00641B11">
        <w:rPr>
          <w:rFonts w:ascii="宋体" w:hAnsi="宋体" w:cs="Arial"/>
          <w:color w:val="000000" w:themeColor="text1"/>
        </w:rPr>
        <w:t>": "2023-03-15 00:00:00",</w:t>
      </w:r>
    </w:p>
    <w:p w:rsidR="00641B11" w:rsidRPr="00641B11" w:rsidRDefault="00641B11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641B11">
        <w:rPr>
          <w:rFonts w:ascii="宋体" w:hAnsi="宋体" w:cs="Arial"/>
          <w:color w:val="000000" w:themeColor="text1"/>
        </w:rPr>
        <w:tab/>
        <w:t>"</w:t>
      </w:r>
      <w:proofErr w:type="spellStart"/>
      <w:r w:rsidRPr="00641B11">
        <w:rPr>
          <w:rFonts w:ascii="宋体" w:hAnsi="宋体" w:cs="Arial"/>
          <w:color w:val="000000" w:themeColor="text1"/>
        </w:rPr>
        <w:t>orderIdList</w:t>
      </w:r>
      <w:proofErr w:type="spellEnd"/>
      <w:r w:rsidRPr="00641B11">
        <w:rPr>
          <w:rFonts w:ascii="宋体" w:hAnsi="宋体" w:cs="Arial"/>
          <w:color w:val="000000" w:themeColor="text1"/>
        </w:rPr>
        <w:t>": []</w:t>
      </w:r>
    </w:p>
    <w:p w:rsidR="00FC1997" w:rsidRPr="008802FA" w:rsidRDefault="00426CBB" w:rsidP="00641B11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8802FA">
        <w:rPr>
          <w:rFonts w:ascii="宋体" w:hAnsi="宋体" w:cs="Arial"/>
          <w:color w:val="000000" w:themeColor="text1"/>
        </w:rPr>
        <w:t>}</w:t>
      </w:r>
    </w:p>
    <w:p w:rsidR="00FC1997" w:rsidRPr="008802FA" w:rsidRDefault="00273A19" w:rsidP="00B07EFD">
      <w:pPr>
        <w:pStyle w:val="ad"/>
        <w:rPr>
          <w:rFonts w:ascii="宋体" w:hAnsi="宋体"/>
          <w:color w:val="000000" w:themeColor="text1"/>
        </w:rPr>
      </w:pPr>
      <w:bookmarkStart w:id="8" w:name="_Toc66639309"/>
      <w:bookmarkStart w:id="9" w:name="_Toc66639480"/>
      <w:bookmarkStart w:id="10" w:name="_Toc66640018"/>
      <w:r w:rsidRPr="008802FA">
        <w:rPr>
          <w:rFonts w:ascii="宋体" w:hAnsi="宋体" w:hint="eastAsia"/>
          <w:color w:val="000000" w:themeColor="text1"/>
        </w:rPr>
        <w:t>成功</w:t>
      </w:r>
      <w:r w:rsidR="004B000F" w:rsidRPr="008802FA">
        <w:rPr>
          <w:rFonts w:ascii="宋体" w:hAnsi="宋体"/>
          <w:color w:val="000000" w:themeColor="text1"/>
        </w:rPr>
        <w:t>应答如下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>{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  <w:t>"code": 1000,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  <w:t>"data": {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"Tasks": [{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AllowChangeDevice</w:t>
      </w:r>
      <w:proofErr w:type="spellEnd"/>
      <w:r w:rsidRPr="007834D7">
        <w:rPr>
          <w:rFonts w:ascii="宋体" w:hAnsi="宋体" w:cs="Arial"/>
          <w:color w:val="000000" w:themeColor="text1"/>
        </w:rPr>
        <w:t>": 0,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RobotType</w:t>
      </w:r>
      <w:proofErr w:type="spellEnd"/>
      <w:r w:rsidRPr="007834D7">
        <w:rPr>
          <w:rFonts w:ascii="宋体" w:hAnsi="宋体" w:cs="Arial"/>
          <w:color w:val="000000" w:themeColor="text1"/>
        </w:rPr>
        <w:t>": "OEM-RTA-C100-Q-L-200",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TaskId</w:t>
      </w:r>
      <w:proofErr w:type="spellEnd"/>
      <w:r w:rsidRPr="007834D7">
        <w:rPr>
          <w:rFonts w:ascii="宋体" w:hAnsi="宋体" w:cs="Arial"/>
          <w:color w:val="000000" w:themeColor="text1"/>
        </w:rPr>
        <w:t>": 84202,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ZoneId</w:t>
      </w:r>
      <w:proofErr w:type="spellEnd"/>
      <w:r w:rsidRPr="007834D7">
        <w:rPr>
          <w:rFonts w:ascii="宋体" w:hAnsi="宋体" w:cs="Arial"/>
          <w:color w:val="000000" w:themeColor="text1"/>
        </w:rPr>
        <w:t>": 1,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"Priority": 6,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lastRenderedPageBreak/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OrderPath</w:t>
      </w:r>
      <w:proofErr w:type="spellEnd"/>
      <w:r w:rsidRPr="007834D7">
        <w:rPr>
          <w:rFonts w:ascii="宋体" w:hAnsi="宋体" w:cs="Arial"/>
          <w:color w:val="000000" w:themeColor="text1"/>
        </w:rPr>
        <w:t>": "10000411—10006907—10000411",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OrderNumber</w:t>
      </w:r>
      <w:proofErr w:type="spellEnd"/>
      <w:r w:rsidRPr="007834D7">
        <w:rPr>
          <w:rFonts w:ascii="宋体" w:hAnsi="宋体" w:cs="Arial"/>
          <w:color w:val="000000" w:themeColor="text1"/>
        </w:rPr>
        <w:t>": "89906",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OrderId</w:t>
      </w:r>
      <w:proofErr w:type="spellEnd"/>
      <w:r w:rsidRPr="007834D7">
        <w:rPr>
          <w:rFonts w:ascii="宋体" w:hAnsi="宋体" w:cs="Arial"/>
          <w:color w:val="000000" w:themeColor="text1"/>
        </w:rPr>
        <w:t>": "TH000052-122111123111240",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"Materiel": "[]",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TemplateCode</w:t>
      </w:r>
      <w:proofErr w:type="spellEnd"/>
      <w:r w:rsidRPr="007834D7">
        <w:rPr>
          <w:rFonts w:ascii="宋体" w:hAnsi="宋体" w:cs="Arial"/>
          <w:color w:val="000000" w:themeColor="text1"/>
        </w:rPr>
        <w:t>": "3LayerShelfToPerson",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ReExecute</w:t>
      </w:r>
      <w:proofErr w:type="spellEnd"/>
      <w:r w:rsidRPr="007834D7">
        <w:rPr>
          <w:rFonts w:ascii="宋体" w:hAnsi="宋体" w:cs="Arial"/>
          <w:color w:val="000000" w:themeColor="text1"/>
        </w:rPr>
        <w:t>": 1,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OrderStatus</w:t>
      </w:r>
      <w:proofErr w:type="spellEnd"/>
      <w:r w:rsidRPr="007834D7">
        <w:rPr>
          <w:rFonts w:ascii="宋体" w:hAnsi="宋体" w:cs="Arial"/>
          <w:color w:val="000000" w:themeColor="text1"/>
        </w:rPr>
        <w:t>": 0,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createTime</w:t>
      </w:r>
      <w:proofErr w:type="spellEnd"/>
      <w:r w:rsidRPr="007834D7">
        <w:rPr>
          <w:rFonts w:ascii="宋体" w:hAnsi="宋体" w:cs="Arial"/>
          <w:color w:val="000000" w:themeColor="text1"/>
        </w:rPr>
        <w:t>": "2023-03-16 17:07:08",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ShelfNum</w:t>
      </w:r>
      <w:proofErr w:type="spellEnd"/>
      <w:r w:rsidRPr="007834D7">
        <w:rPr>
          <w:rFonts w:ascii="宋体" w:hAnsi="宋体" w:cs="Arial"/>
          <w:color w:val="000000" w:themeColor="text1"/>
        </w:rPr>
        <w:t>": "8000302",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 w:hint="eastAsia"/>
          <w:color w:val="000000" w:themeColor="text1"/>
        </w:rPr>
        <w:tab/>
      </w:r>
      <w:r w:rsidRPr="007834D7">
        <w:rPr>
          <w:rFonts w:ascii="宋体" w:hAnsi="宋体" w:cs="Arial" w:hint="eastAsia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 w:hint="eastAsia"/>
          <w:color w:val="000000" w:themeColor="text1"/>
        </w:rPr>
        <w:t>TemplateName</w:t>
      </w:r>
      <w:proofErr w:type="spellEnd"/>
      <w:r w:rsidRPr="007834D7">
        <w:rPr>
          <w:rFonts w:ascii="宋体" w:hAnsi="宋体" w:cs="Arial" w:hint="eastAsia"/>
          <w:color w:val="000000" w:themeColor="text1"/>
        </w:rPr>
        <w:t>": "3层货架到人工作台",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TaskTime</w:t>
      </w:r>
      <w:proofErr w:type="spellEnd"/>
      <w:r w:rsidRPr="007834D7">
        <w:rPr>
          <w:rFonts w:ascii="宋体" w:hAnsi="宋体" w:cs="Arial"/>
          <w:color w:val="000000" w:themeColor="text1"/>
        </w:rPr>
        <w:t>": "— —"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}, {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AllowChangeDevice</w:t>
      </w:r>
      <w:proofErr w:type="spellEnd"/>
      <w:r w:rsidRPr="007834D7">
        <w:rPr>
          <w:rFonts w:ascii="宋体" w:hAnsi="宋体" w:cs="Arial"/>
          <w:color w:val="000000" w:themeColor="text1"/>
        </w:rPr>
        <w:t>": 0,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RobotType</w:t>
      </w:r>
      <w:proofErr w:type="spellEnd"/>
      <w:r w:rsidRPr="007834D7">
        <w:rPr>
          <w:rFonts w:ascii="宋体" w:hAnsi="宋体" w:cs="Arial"/>
          <w:color w:val="000000" w:themeColor="text1"/>
        </w:rPr>
        <w:t>": "OEM-RTA-C100-Q-L-200",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TaskId</w:t>
      </w:r>
      <w:proofErr w:type="spellEnd"/>
      <w:r w:rsidRPr="007834D7">
        <w:rPr>
          <w:rFonts w:ascii="宋体" w:hAnsi="宋体" w:cs="Arial"/>
          <w:color w:val="000000" w:themeColor="text1"/>
        </w:rPr>
        <w:t>": 84201,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ZoneId</w:t>
      </w:r>
      <w:proofErr w:type="spellEnd"/>
      <w:r w:rsidRPr="007834D7">
        <w:rPr>
          <w:rFonts w:ascii="宋体" w:hAnsi="宋体" w:cs="Arial"/>
          <w:color w:val="000000" w:themeColor="text1"/>
        </w:rPr>
        <w:t>": 1,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"Priority": 6,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OrderPath</w:t>
      </w:r>
      <w:proofErr w:type="spellEnd"/>
      <w:r w:rsidRPr="007834D7">
        <w:rPr>
          <w:rFonts w:ascii="宋体" w:hAnsi="宋体" w:cs="Arial"/>
          <w:color w:val="000000" w:themeColor="text1"/>
        </w:rPr>
        <w:t>": "10000411—10006907—10000411",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OrderNumber</w:t>
      </w:r>
      <w:proofErr w:type="spellEnd"/>
      <w:r w:rsidRPr="007834D7">
        <w:rPr>
          <w:rFonts w:ascii="宋体" w:hAnsi="宋体" w:cs="Arial"/>
          <w:color w:val="000000" w:themeColor="text1"/>
        </w:rPr>
        <w:t>": "89905",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OrderId</w:t>
      </w:r>
      <w:proofErr w:type="spellEnd"/>
      <w:r w:rsidRPr="007834D7">
        <w:rPr>
          <w:rFonts w:ascii="宋体" w:hAnsi="宋体" w:cs="Arial"/>
          <w:color w:val="000000" w:themeColor="text1"/>
        </w:rPr>
        <w:t>": "TH000052-122111123111238",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"Materiel": "[]",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TemplateCode</w:t>
      </w:r>
      <w:proofErr w:type="spellEnd"/>
      <w:r w:rsidRPr="007834D7">
        <w:rPr>
          <w:rFonts w:ascii="宋体" w:hAnsi="宋体" w:cs="Arial"/>
          <w:color w:val="000000" w:themeColor="text1"/>
        </w:rPr>
        <w:t>": "3LayerShelfToPerson",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ReExecute</w:t>
      </w:r>
      <w:proofErr w:type="spellEnd"/>
      <w:r w:rsidRPr="007834D7">
        <w:rPr>
          <w:rFonts w:ascii="宋体" w:hAnsi="宋体" w:cs="Arial"/>
          <w:color w:val="000000" w:themeColor="text1"/>
        </w:rPr>
        <w:t>": 1,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OrderStatus</w:t>
      </w:r>
      <w:proofErr w:type="spellEnd"/>
      <w:r w:rsidRPr="007834D7">
        <w:rPr>
          <w:rFonts w:ascii="宋体" w:hAnsi="宋体" w:cs="Arial"/>
          <w:color w:val="000000" w:themeColor="text1"/>
        </w:rPr>
        <w:t>": 6,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ActualStartTime</w:t>
      </w:r>
      <w:proofErr w:type="spellEnd"/>
      <w:r w:rsidRPr="007834D7">
        <w:rPr>
          <w:rFonts w:ascii="宋体" w:hAnsi="宋体" w:cs="Arial"/>
          <w:color w:val="000000" w:themeColor="text1"/>
        </w:rPr>
        <w:t>": "2023-03-16 17:05:57",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FixedRobotId</w:t>
      </w:r>
      <w:proofErr w:type="spellEnd"/>
      <w:r w:rsidRPr="007834D7">
        <w:rPr>
          <w:rFonts w:ascii="宋体" w:hAnsi="宋体" w:cs="Arial"/>
          <w:color w:val="000000" w:themeColor="text1"/>
        </w:rPr>
        <w:t>": "CAFTTEST0002",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createTime</w:t>
      </w:r>
      <w:proofErr w:type="spellEnd"/>
      <w:r w:rsidRPr="007834D7">
        <w:rPr>
          <w:rFonts w:ascii="宋体" w:hAnsi="宋体" w:cs="Arial"/>
          <w:color w:val="000000" w:themeColor="text1"/>
        </w:rPr>
        <w:t>": "2023-03-16 17:05:56",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ShelfNum</w:t>
      </w:r>
      <w:proofErr w:type="spellEnd"/>
      <w:r w:rsidRPr="007834D7">
        <w:rPr>
          <w:rFonts w:ascii="宋体" w:hAnsi="宋体" w:cs="Arial"/>
          <w:color w:val="000000" w:themeColor="text1"/>
        </w:rPr>
        <w:t>": "8000302",</w:t>
      </w:r>
    </w:p>
    <w:p w:rsidR="006D60B3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 w:hint="eastAsia"/>
          <w:color w:val="000000" w:themeColor="text1"/>
        </w:rPr>
        <w:tab/>
      </w:r>
      <w:r w:rsidRPr="007834D7">
        <w:rPr>
          <w:rFonts w:ascii="宋体" w:hAnsi="宋体" w:cs="Arial" w:hint="eastAsia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 w:hint="eastAsia"/>
          <w:color w:val="000000" w:themeColor="text1"/>
        </w:rPr>
        <w:t>TemplateName</w:t>
      </w:r>
      <w:proofErr w:type="spellEnd"/>
      <w:r w:rsidRPr="007834D7">
        <w:rPr>
          <w:rFonts w:ascii="宋体" w:hAnsi="宋体" w:cs="Arial" w:hint="eastAsia"/>
          <w:color w:val="000000" w:themeColor="text1"/>
        </w:rPr>
        <w:t>": "3层货架到人工作台",</w:t>
      </w:r>
    </w:p>
    <w:p w:rsidR="007834D7" w:rsidRPr="007834D7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TaskTime</w:t>
      </w:r>
      <w:proofErr w:type="spellEnd"/>
      <w:r w:rsidRPr="007834D7">
        <w:rPr>
          <w:rFonts w:ascii="宋体" w:hAnsi="宋体" w:cs="Arial"/>
          <w:color w:val="000000" w:themeColor="text1"/>
        </w:rPr>
        <w:t>": "— —",</w:t>
      </w:r>
    </w:p>
    <w:p w:rsidR="006D60B3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AgvNum</w:t>
      </w:r>
      <w:proofErr w:type="spellEnd"/>
      <w:r w:rsidRPr="007834D7">
        <w:rPr>
          <w:rFonts w:ascii="宋体" w:hAnsi="宋体" w:cs="Arial"/>
          <w:color w:val="000000" w:themeColor="text1"/>
        </w:rPr>
        <w:t>": "T002"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}],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TotalPage</w:t>
      </w:r>
      <w:proofErr w:type="spellEnd"/>
      <w:r w:rsidRPr="007834D7">
        <w:rPr>
          <w:rFonts w:ascii="宋体" w:hAnsi="宋体" w:cs="Arial"/>
          <w:color w:val="000000" w:themeColor="text1"/>
        </w:rPr>
        <w:t>": 1,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pageSize</w:t>
      </w:r>
      <w:proofErr w:type="spellEnd"/>
      <w:r w:rsidRPr="007834D7">
        <w:rPr>
          <w:rFonts w:ascii="宋体" w:hAnsi="宋体" w:cs="Arial"/>
          <w:color w:val="000000" w:themeColor="text1"/>
        </w:rPr>
        <w:t>": 20,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lastRenderedPageBreak/>
        <w:tab/>
      </w:r>
      <w:r w:rsidRPr="007834D7">
        <w:rPr>
          <w:rFonts w:ascii="宋体" w:hAnsi="宋体" w:cs="Arial"/>
          <w:color w:val="000000" w:themeColor="text1"/>
        </w:rPr>
        <w:tab/>
        <w:t>"Page": 1,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</w:r>
      <w:r w:rsidRPr="007834D7">
        <w:rPr>
          <w:rFonts w:ascii="宋体" w:hAnsi="宋体" w:cs="Arial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/>
          <w:color w:val="000000" w:themeColor="text1"/>
        </w:rPr>
        <w:t>totalCount</w:t>
      </w:r>
      <w:proofErr w:type="spellEnd"/>
      <w:r w:rsidRPr="007834D7">
        <w:rPr>
          <w:rFonts w:ascii="宋体" w:hAnsi="宋体" w:cs="Arial"/>
          <w:color w:val="000000" w:themeColor="text1"/>
        </w:rPr>
        <w:t>": 2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ab/>
        <w:t>},</w:t>
      </w:r>
    </w:p>
    <w:p w:rsidR="007834D7" w:rsidRPr="007834D7" w:rsidRDefault="007834D7" w:rsidP="006D60B3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 w:hint="eastAsia"/>
          <w:color w:val="000000" w:themeColor="text1"/>
        </w:rPr>
        <w:tab/>
        <w:t>"</w:t>
      </w:r>
      <w:proofErr w:type="spellStart"/>
      <w:r w:rsidRPr="007834D7">
        <w:rPr>
          <w:rFonts w:ascii="宋体" w:hAnsi="宋体" w:cs="Arial" w:hint="eastAsia"/>
          <w:color w:val="000000" w:themeColor="text1"/>
        </w:rPr>
        <w:t>desc</w:t>
      </w:r>
      <w:proofErr w:type="spellEnd"/>
      <w:r w:rsidRPr="007834D7">
        <w:rPr>
          <w:rFonts w:ascii="宋体" w:hAnsi="宋体" w:cs="Arial" w:hint="eastAsia"/>
          <w:color w:val="000000" w:themeColor="text1"/>
        </w:rPr>
        <w:t>": "请求成功"</w:t>
      </w:r>
    </w:p>
    <w:p w:rsidR="00FC1997" w:rsidRPr="008802FA" w:rsidRDefault="007834D7" w:rsidP="007834D7">
      <w:pPr>
        <w:pStyle w:val="af4"/>
        <w:widowControl/>
        <w:shd w:val="clear" w:color="auto" w:fill="D9D9D9" w:themeFill="background1" w:themeFillShade="D9"/>
        <w:spacing w:before="120" w:line="240" w:lineRule="atLeast"/>
        <w:ind w:leftChars="0" w:left="0"/>
        <w:jc w:val="left"/>
        <w:rPr>
          <w:rFonts w:ascii="宋体" w:hAnsi="宋体" w:cs="Arial"/>
          <w:color w:val="000000" w:themeColor="text1"/>
        </w:rPr>
      </w:pPr>
      <w:r w:rsidRPr="007834D7">
        <w:rPr>
          <w:rFonts w:ascii="宋体" w:hAnsi="宋体" w:cs="Arial"/>
          <w:color w:val="000000" w:themeColor="text1"/>
        </w:rPr>
        <w:t>}</w:t>
      </w:r>
      <w:bookmarkEnd w:id="8"/>
      <w:bookmarkEnd w:id="9"/>
      <w:bookmarkEnd w:id="10"/>
    </w:p>
    <w:sectPr w:rsidR="00FC1997" w:rsidRPr="008802FA" w:rsidSect="00745753">
      <w:footerReference w:type="default" r:id="rId14"/>
      <w:pgSz w:w="11906" w:h="16838"/>
      <w:pgMar w:top="851" w:right="1134" w:bottom="1134" w:left="1134" w:header="851" w:footer="283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BE0" w:rsidRDefault="00305BE0" w:rsidP="0063474B">
      <w:r>
        <w:separator/>
      </w:r>
    </w:p>
  </w:endnote>
  <w:endnote w:type="continuationSeparator" w:id="0">
    <w:p w:rsidR="00305BE0" w:rsidRDefault="00305BE0" w:rsidP="00634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yriad Pro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altName w:val="Microsoft YaHei UI"/>
    <w:panose1 w:val="00000000000000000000"/>
    <w:charset w:val="86"/>
    <w:family w:val="swiss"/>
    <w:notTrueType/>
    <w:pitch w:val="variable"/>
    <w:sig w:usb0="00000000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66C" w:rsidRDefault="00A9666C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0E9" w:rsidRPr="00FA0778" w:rsidRDefault="00A710E9">
    <w:pPr>
      <w:pStyle w:val="afa"/>
      <w:jc w:val="center"/>
      <w:rPr>
        <w:caps/>
        <w:color w:val="000000" w:themeColor="text1"/>
      </w:rPr>
    </w:pPr>
    <w:r w:rsidRPr="00FA0778">
      <w:rPr>
        <w:caps/>
        <w:color w:val="000000" w:themeColor="text1"/>
      </w:rPr>
      <w:fldChar w:fldCharType="begin"/>
    </w:r>
    <w:r w:rsidRPr="00FA0778">
      <w:rPr>
        <w:caps/>
        <w:color w:val="000000" w:themeColor="text1"/>
      </w:rPr>
      <w:instrText>PAGE   \* MERGEFORMAT</w:instrText>
    </w:r>
    <w:r w:rsidRPr="00FA0778">
      <w:rPr>
        <w:caps/>
        <w:color w:val="000000" w:themeColor="text1"/>
      </w:rPr>
      <w:fldChar w:fldCharType="separate"/>
    </w:r>
    <w:r w:rsidR="00FE708E" w:rsidRPr="00FE708E">
      <w:rPr>
        <w:caps/>
        <w:noProof/>
        <w:color w:val="000000" w:themeColor="text1"/>
        <w:lang w:val="zh-CN"/>
      </w:rPr>
      <w:t>IV</w:t>
    </w:r>
    <w:r w:rsidRPr="00FA0778">
      <w:rPr>
        <w:caps/>
        <w:color w:val="000000" w:themeColor="text1"/>
      </w:rPr>
      <w:fldChar w:fldCharType="end"/>
    </w:r>
  </w:p>
  <w:p w:rsidR="00A710E9" w:rsidRPr="00FA0778" w:rsidRDefault="00A710E9" w:rsidP="00005999">
    <w:pPr>
      <w:pStyle w:val="afa"/>
      <w:pBdr>
        <w:top w:val="single" w:sz="8" w:space="1" w:color="auto"/>
      </w:pBdr>
      <w:jc w:val="center"/>
      <w:rPr>
        <w:rFonts w:eastAsia="微软雅黑" w:cs="Times New Roman"/>
        <w:color w:val="000000" w:themeColor="text1"/>
        <w:position w:val="-4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66C" w:rsidRDefault="00A9666C">
    <w:pPr>
      <w:pStyle w:val="af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0E9" w:rsidRPr="00FA0778" w:rsidRDefault="00A710E9">
    <w:pPr>
      <w:pStyle w:val="afa"/>
      <w:jc w:val="center"/>
      <w:rPr>
        <w:color w:val="000000" w:themeColor="text1"/>
      </w:rPr>
    </w:pPr>
    <w:r w:rsidRPr="00FA0778">
      <w:rPr>
        <w:color w:val="000000" w:themeColor="text1"/>
        <w:lang w:val="zh-CN"/>
      </w:rPr>
      <w:t xml:space="preserve"> </w:t>
    </w:r>
    <w:r w:rsidRPr="00FA0778">
      <w:rPr>
        <w:color w:val="000000" w:themeColor="text1"/>
      </w:rPr>
      <w:fldChar w:fldCharType="begin"/>
    </w:r>
    <w:r w:rsidRPr="00FA0778">
      <w:rPr>
        <w:color w:val="000000" w:themeColor="text1"/>
      </w:rPr>
      <w:instrText>PAGE  \* Arabic  \* MERGEFORMAT</w:instrText>
    </w:r>
    <w:r w:rsidRPr="00FA0778">
      <w:rPr>
        <w:color w:val="000000" w:themeColor="text1"/>
      </w:rPr>
      <w:fldChar w:fldCharType="separate"/>
    </w:r>
    <w:r w:rsidR="00BD3729" w:rsidRPr="00BD3729">
      <w:rPr>
        <w:noProof/>
        <w:color w:val="000000" w:themeColor="text1"/>
        <w:lang w:val="zh-CN"/>
      </w:rPr>
      <w:t>5</w:t>
    </w:r>
    <w:r w:rsidRPr="00FA0778">
      <w:rPr>
        <w:color w:val="000000" w:themeColor="text1"/>
      </w:rPr>
      <w:fldChar w:fldCharType="end"/>
    </w:r>
  </w:p>
  <w:p w:rsidR="00A710E9" w:rsidRPr="00DA3F39" w:rsidRDefault="00A710E9" w:rsidP="00DA3F39">
    <w:pPr>
      <w:pBdr>
        <w:top w:val="single" w:sz="4" w:space="1" w:color="auto"/>
      </w:pBdr>
      <w:jc w:val="center"/>
      <w:rPr>
        <w:rFonts w:eastAsia="微软雅黑"/>
        <w:noProof/>
        <w:sz w:val="24"/>
        <w:szCs w:val="24"/>
        <w:lang w:val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BE0" w:rsidRDefault="00305BE0" w:rsidP="0063474B">
      <w:r>
        <w:separator/>
      </w:r>
    </w:p>
  </w:footnote>
  <w:footnote w:type="continuationSeparator" w:id="0">
    <w:p w:rsidR="00305BE0" w:rsidRDefault="00305BE0" w:rsidP="00634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666C" w:rsidRDefault="00A9666C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0E9" w:rsidRPr="00FA0778" w:rsidRDefault="00A9666C" w:rsidP="006D4514">
    <w:pPr>
      <w:pStyle w:val="af8"/>
      <w:pBdr>
        <w:bottom w:val="none" w:sz="0" w:space="0" w:color="auto"/>
      </w:pBdr>
      <w:rPr>
        <w:color w:val="000000" w:themeColor="text1"/>
      </w:rPr>
    </w:pPr>
    <w:r>
      <w:rPr>
        <w:noProof/>
        <w:color w:val="000000" w:themeColor="text1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343be549_1_1_2" o:spid="_x0000_s2049" type="#_x0000_t136" style="position:absolute;left:0;text-align:left;margin-left:0;margin-top:0;width:681.5pt;height:52.4pt;rotation:315;z-index:251658240;visibility:visible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75563  da hua  2023-03-20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10E9" w:rsidRPr="00FA0778" w:rsidRDefault="00A9666C" w:rsidP="00234C67">
    <w:pPr>
      <w:pStyle w:val="af8"/>
      <w:pBdr>
        <w:bottom w:val="none" w:sz="0" w:space="0" w:color="auto"/>
      </w:pBdr>
      <w:rPr>
        <w:color w:val="000000" w:themeColor="text1"/>
      </w:rPr>
    </w:pPr>
    <w:r>
      <w:rPr>
        <w:noProof/>
        <w:color w:val="000000" w:themeColor="text1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GSEDS_d46a6755_343be549_1_2_3" o:spid="_x0000_s2050" type="#_x0000_t136" style="position:absolute;left:0;text-align:left;margin-left:0;margin-top:0;width:681.5pt;height:52.4pt;rotation:315;z-index:251659264;visibility:visible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75563  da hua  2023-03-20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74B7"/>
    <w:multiLevelType w:val="multilevel"/>
    <w:tmpl w:val="11E01E4C"/>
    <w:lvl w:ilvl="0">
      <w:start w:val="1"/>
      <w:numFmt w:val="decimal"/>
      <w:pStyle w:val="a"/>
      <w:lvlText w:val="%1."/>
      <w:lvlJc w:val="left"/>
      <w:pPr>
        <w:ind w:left="420" w:hanging="420"/>
      </w:pPr>
      <w:rPr>
        <w:rFonts w:ascii="Myriad Pro" w:hAnsi="Myriad Pro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0F2E0DDE"/>
    <w:multiLevelType w:val="multilevel"/>
    <w:tmpl w:val="6DC6E740"/>
    <w:lvl w:ilvl="0">
      <w:start w:val="1"/>
      <w:numFmt w:val="decimal"/>
      <w:pStyle w:val="a0"/>
      <w:lvlText w:val="%1."/>
      <w:lvlJc w:val="left"/>
      <w:pPr>
        <w:ind w:left="1270" w:hanging="419"/>
      </w:pPr>
      <w:rPr>
        <w:rFonts w:hint="eastAsia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F684892"/>
    <w:multiLevelType w:val="multilevel"/>
    <w:tmpl w:val="FF7490B2"/>
    <w:lvl w:ilvl="0">
      <w:start w:val="1"/>
      <w:numFmt w:val="bullet"/>
      <w:pStyle w:val="Step1"/>
      <w:lvlText w:val=""/>
      <w:lvlJc w:val="left"/>
      <w:pPr>
        <w:ind w:left="2064" w:hanging="42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42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84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26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68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10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52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4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68" w:hanging="420"/>
      </w:pPr>
      <w:rPr>
        <w:rFonts w:ascii="Wingdings" w:hAnsi="Wingdings" w:hint="default"/>
      </w:rPr>
    </w:lvl>
  </w:abstractNum>
  <w:abstractNum w:abstractNumId="3" w15:restartNumberingAfterBreak="0">
    <w:nsid w:val="13EA2596"/>
    <w:multiLevelType w:val="multilevel"/>
    <w:tmpl w:val="D482FDAA"/>
    <w:lvl w:ilvl="0">
      <w:start w:val="1"/>
      <w:numFmt w:val="decimal"/>
      <w:pStyle w:val="a1"/>
      <w:suff w:val="space"/>
      <w:lvlText w:val="附录%1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2"/>
      <w:suff w:val="space"/>
      <w:lvlText w:val="附录%1.%2"/>
      <w:lvlJc w:val="left"/>
      <w:pPr>
        <w:ind w:left="0" w:firstLine="0"/>
      </w:pPr>
      <w:rPr>
        <w:rFonts w:ascii="Myriad Pro" w:hAnsi="Myriad Pro" w:hint="default"/>
        <w:b w:val="0"/>
      </w:rPr>
    </w:lvl>
    <w:lvl w:ilvl="2">
      <w:start w:val="1"/>
      <w:numFmt w:val="decimal"/>
      <w:pStyle w:val="a3"/>
      <w:suff w:val="space"/>
      <w:lvlText w:val="附录%1.%2.%3"/>
      <w:lvlJc w:val="left"/>
      <w:pPr>
        <w:ind w:left="1418" w:hanging="1418"/>
      </w:pPr>
      <w:rPr>
        <w:rFonts w:ascii="Myriad Pro" w:hAnsi="Myriad Pro"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4"/>
      <w:suff w:val="space"/>
      <w:lvlText w:val="附录图%1-%8"/>
      <w:lvlJc w:val="left"/>
      <w:pPr>
        <w:ind w:left="0" w:firstLine="0"/>
      </w:pPr>
      <w:rPr>
        <w:rFonts w:ascii="Myriad Pro" w:hAnsi="Myriad Pro" w:hint="default"/>
      </w:rPr>
    </w:lvl>
    <w:lvl w:ilvl="8">
      <w:start w:val="1"/>
      <w:numFmt w:val="decimal"/>
      <w:lvlRestart w:val="1"/>
      <w:pStyle w:val="a5"/>
      <w:suff w:val="space"/>
      <w:lvlText w:val="附录表%1-%9"/>
      <w:lvlJc w:val="left"/>
      <w:pPr>
        <w:ind w:left="0" w:firstLine="0"/>
      </w:pPr>
      <w:rPr>
        <w:rFonts w:ascii="Myriad Pro" w:hAnsi="Myriad Pro" w:hint="default"/>
      </w:rPr>
    </w:lvl>
  </w:abstractNum>
  <w:abstractNum w:abstractNumId="4" w15:restartNumberingAfterBreak="0">
    <w:nsid w:val="229F6B95"/>
    <w:multiLevelType w:val="multilevel"/>
    <w:tmpl w:val="684E102C"/>
    <w:lvl w:ilvl="0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  <w:sz w:val="18"/>
        <w:szCs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pStyle w:val="Step10"/>
      <w:lvlText w:val=""/>
      <w:lvlJc w:val="left"/>
      <w:pPr>
        <w:ind w:left="2064" w:hanging="420"/>
      </w:pPr>
      <w:rPr>
        <w:rFonts w:ascii="Wingdings" w:hAnsi="Wingdings" w:hint="default"/>
        <w:sz w:val="16"/>
        <w:szCs w:val="16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97E76AE"/>
    <w:multiLevelType w:val="hybridMultilevel"/>
    <w:tmpl w:val="0144CBBA"/>
    <w:lvl w:ilvl="0" w:tplc="51BABD62">
      <w:start w:val="1"/>
      <w:numFmt w:val="bullet"/>
      <w:pStyle w:val="a6"/>
      <w:lvlText w:val=""/>
      <w:lvlJc w:val="left"/>
      <w:pPr>
        <w:ind w:left="840" w:hanging="420"/>
      </w:pPr>
      <w:rPr>
        <w:rFonts w:ascii="Wingdings 2" w:hAnsi="Wingdings 2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0C65877"/>
    <w:multiLevelType w:val="multilevel"/>
    <w:tmpl w:val="CADC026C"/>
    <w:lvl w:ilvl="0">
      <w:start w:val="1"/>
      <w:numFmt w:val="decimal"/>
      <w:suff w:val="space"/>
      <w:lvlText w:val="附录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附录%1.%2"/>
      <w:lvlJc w:val="left"/>
      <w:pPr>
        <w:ind w:left="0" w:firstLine="0"/>
      </w:pPr>
      <w:rPr>
        <w:rFonts w:hint="eastAsia"/>
        <w:b w:val="0"/>
      </w:rPr>
    </w:lvl>
    <w:lvl w:ilvl="2">
      <w:start w:val="1"/>
      <w:numFmt w:val="decimal"/>
      <w:lvlText w:val="%3."/>
      <w:lvlJc w:val="left"/>
      <w:pPr>
        <w:ind w:left="1270" w:hanging="419"/>
      </w:pPr>
      <w:rPr>
        <w:rFonts w:ascii="Myriad Pro" w:hAnsi="Myriad Pro" w:hint="default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附录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space"/>
      <w:lvlText w:val="附录表%1-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31DD2457"/>
    <w:multiLevelType w:val="multilevel"/>
    <w:tmpl w:val="1F1AB42C"/>
    <w:lvl w:ilvl="0">
      <w:start w:val="1"/>
      <w:numFmt w:val="decimal"/>
      <w:suff w:val="space"/>
      <w:lvlText w:val="附录%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"/>
      <w:lvlJc w:val="left"/>
      <w:pPr>
        <w:ind w:left="1690" w:hanging="420"/>
      </w:pPr>
      <w:rPr>
        <w:rFonts w:ascii="Wingdings" w:hAnsi="Wingdings" w:hint="default"/>
        <w:b w:val="0"/>
      </w:rPr>
    </w:lvl>
    <w:lvl w:ilvl="2">
      <w:start w:val="1"/>
      <w:numFmt w:val="decimal"/>
      <w:lvlText w:val="%3."/>
      <w:lvlJc w:val="left"/>
      <w:pPr>
        <w:ind w:left="1270" w:hanging="419"/>
      </w:pPr>
      <w:rPr>
        <w:rFonts w:ascii="Times New Roman" w:hAnsi="Times New Roman" w:hint="default"/>
        <w:b w:val="0"/>
        <w:i w:val="0"/>
      </w:rPr>
    </w:lvl>
    <w:lvl w:ilvl="3">
      <w:start w:val="1"/>
      <w:numFmt w:val="bullet"/>
      <w:lvlRestart w:val="0"/>
      <w:pStyle w:val="a7"/>
      <w:lvlText w:val=""/>
      <w:lvlJc w:val="left"/>
      <w:pPr>
        <w:ind w:left="169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16"/>
        <w:u w:val="none" w:color="000000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suff w:val="space"/>
      <w:lvlText w:val="附录图%1-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Restart w:val="1"/>
      <w:suff w:val="space"/>
      <w:lvlText w:val="附录表%1-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3CD56A29"/>
    <w:multiLevelType w:val="multilevel"/>
    <w:tmpl w:val="CC404AD0"/>
    <w:lvl w:ilvl="0">
      <w:start w:val="1"/>
      <w:numFmt w:val="bullet"/>
      <w:pStyle w:val="Step1Step2"/>
      <w:lvlText w:val=""/>
      <w:lvlJc w:val="left"/>
      <w:pPr>
        <w:ind w:left="2903" w:hanging="420"/>
      </w:pPr>
      <w:rPr>
        <w:rFonts w:ascii="Wingdings 2" w:hAnsi="Wingdings 2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3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263" w:hanging="420"/>
      </w:pPr>
      <w:rPr>
        <w:rFonts w:ascii="Wingdings" w:hAnsi="Wingdings" w:hint="default"/>
      </w:rPr>
    </w:lvl>
  </w:abstractNum>
  <w:abstractNum w:abstractNumId="9" w15:restartNumberingAfterBreak="0">
    <w:nsid w:val="3F7123A3"/>
    <w:multiLevelType w:val="hybridMultilevel"/>
    <w:tmpl w:val="61E8788A"/>
    <w:lvl w:ilvl="0" w:tplc="A3B49DA4">
      <w:start w:val="1"/>
      <w:numFmt w:val="bullet"/>
      <w:pStyle w:val="a8"/>
      <w:lvlText w:val=""/>
      <w:lvlJc w:val="left"/>
      <w:pPr>
        <w:ind w:left="420" w:hanging="42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9131699"/>
    <w:multiLevelType w:val="multilevel"/>
    <w:tmpl w:val="46F6A2C0"/>
    <w:lvl w:ilvl="0">
      <w:start w:val="1"/>
      <w:numFmt w:val="bullet"/>
      <w:pStyle w:val="a9"/>
      <w:lvlText w:val=""/>
      <w:lvlJc w:val="left"/>
      <w:pPr>
        <w:ind w:left="1270" w:hanging="419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493248B0"/>
    <w:multiLevelType w:val="multilevel"/>
    <w:tmpl w:val="07A6B66E"/>
    <w:lvl w:ilvl="0">
      <w:start w:val="1"/>
      <w:numFmt w:val="bullet"/>
      <w:pStyle w:val="aa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9674937"/>
    <w:multiLevelType w:val="multilevel"/>
    <w:tmpl w:val="B178B60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bullet"/>
      <w:pStyle w:val="Step11"/>
      <w:lvlText w:val=""/>
      <w:lvlJc w:val="left"/>
      <w:pPr>
        <w:ind w:left="2483" w:hanging="419"/>
      </w:pPr>
      <w:rPr>
        <w:rFonts w:ascii="Wingdings 2" w:hAnsi="Wingdings 2" w:hint="default"/>
        <w:sz w:val="16"/>
        <w:szCs w:val="16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F984CF2"/>
    <w:multiLevelType w:val="multilevel"/>
    <w:tmpl w:val="4F984CF2"/>
    <w:lvl w:ilvl="0">
      <w:start w:val="1"/>
      <w:numFmt w:val="decimal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pStyle w:val="F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0FF1C2B"/>
    <w:multiLevelType w:val="multilevel"/>
    <w:tmpl w:val="8FB0DF54"/>
    <w:lvl w:ilvl="0">
      <w:start w:val="1"/>
      <w:numFmt w:val="decimal"/>
      <w:pStyle w:val="Step1Step20"/>
      <w:lvlText w:val="%1."/>
      <w:lvlJc w:val="left"/>
      <w:pPr>
        <w:ind w:left="2484" w:hanging="42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2904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324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744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4164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584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04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5424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4" w:hanging="420"/>
      </w:pPr>
      <w:rPr>
        <w:rFonts w:hint="eastAsia"/>
      </w:rPr>
    </w:lvl>
  </w:abstractNum>
  <w:abstractNum w:abstractNumId="15" w15:restartNumberingAfterBreak="0">
    <w:nsid w:val="54A740B1"/>
    <w:multiLevelType w:val="hybridMultilevel"/>
    <w:tmpl w:val="29B0D1AC"/>
    <w:lvl w:ilvl="0" w:tplc="282C6BA6">
      <w:start w:val="1"/>
      <w:numFmt w:val="bullet"/>
      <w:pStyle w:val="ab"/>
      <w:lvlText w:val=""/>
      <w:lvlJc w:val="left"/>
      <w:pPr>
        <w:ind w:left="1679" w:hanging="420"/>
      </w:pPr>
      <w:rPr>
        <w:rFonts w:ascii="Wingdings 2" w:hAnsi="Wingdings 2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16"/>
        <w:szCs w:val="1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209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1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9" w:hanging="420"/>
      </w:pPr>
      <w:rPr>
        <w:rFonts w:ascii="Wingdings" w:hAnsi="Wingdings" w:hint="default"/>
      </w:rPr>
    </w:lvl>
  </w:abstractNum>
  <w:abstractNum w:abstractNumId="16" w15:restartNumberingAfterBreak="0">
    <w:nsid w:val="57CE3BF7"/>
    <w:multiLevelType w:val="multilevel"/>
    <w:tmpl w:val="DDA21554"/>
    <w:lvl w:ilvl="0">
      <w:start w:val="1"/>
      <w:numFmt w:val="decimal"/>
      <w:pStyle w:val="Step12"/>
      <w:lvlText w:val="步骤%1"/>
      <w:lvlJc w:val="left"/>
      <w:pPr>
        <w:ind w:left="1644" w:hanging="793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167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09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1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93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5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77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19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13" w:hanging="420"/>
      </w:pPr>
      <w:rPr>
        <w:rFonts w:hint="eastAsia"/>
      </w:rPr>
    </w:lvl>
  </w:abstractNum>
  <w:abstractNum w:abstractNumId="17" w15:restartNumberingAfterBreak="0">
    <w:nsid w:val="58016C72"/>
    <w:multiLevelType w:val="multilevel"/>
    <w:tmpl w:val="E73C89AA"/>
    <w:lvl w:ilvl="0">
      <w:start w:val="1"/>
      <w:numFmt w:val="decimal"/>
      <w:pStyle w:val="ac"/>
      <w:lvlText w:val="%1."/>
      <w:lvlJc w:val="left"/>
      <w:pPr>
        <w:ind w:left="169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690" w:hanging="42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%4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18" w15:restartNumberingAfterBreak="0">
    <w:nsid w:val="59711B91"/>
    <w:multiLevelType w:val="hybridMultilevel"/>
    <w:tmpl w:val="751AD232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9" w15:restartNumberingAfterBreak="0">
    <w:nsid w:val="5A7A3E5D"/>
    <w:multiLevelType w:val="hybridMultilevel"/>
    <w:tmpl w:val="29528C90"/>
    <w:lvl w:ilvl="0" w:tplc="D870F414">
      <w:start w:val="1"/>
      <w:numFmt w:val="bullet"/>
      <w:pStyle w:val="Step2"/>
      <w:lvlText w:val=""/>
      <w:lvlJc w:val="left"/>
      <w:pPr>
        <w:ind w:left="2438" w:hanging="431"/>
      </w:pPr>
      <w:rPr>
        <w:rFonts w:ascii="Wingdings 2" w:hAnsi="Wingdings 2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28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87" w:hanging="420"/>
      </w:pPr>
      <w:rPr>
        <w:rFonts w:ascii="Wingdings" w:hAnsi="Wingdings" w:hint="default"/>
      </w:rPr>
    </w:lvl>
  </w:abstractNum>
  <w:abstractNum w:abstractNumId="20" w15:restartNumberingAfterBreak="0">
    <w:nsid w:val="605200A4"/>
    <w:multiLevelType w:val="hybridMultilevel"/>
    <w:tmpl w:val="E26CCD7C"/>
    <w:lvl w:ilvl="0" w:tplc="88C8C8D8">
      <w:start w:val="1"/>
      <w:numFmt w:val="bullet"/>
      <w:pStyle w:val="ad"/>
      <w:lvlText w:val=""/>
      <w:lvlJc w:val="left"/>
      <w:pPr>
        <w:ind w:left="1260" w:hanging="420"/>
      </w:pPr>
      <w:rPr>
        <w:rFonts w:ascii="Wingdings" w:hAnsi="Wingdings" w:hint="default"/>
        <w:sz w:val="16"/>
        <w:szCs w:val="16"/>
      </w:rPr>
    </w:lvl>
    <w:lvl w:ilvl="1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1" w15:restartNumberingAfterBreak="0">
    <w:nsid w:val="659B3A9B"/>
    <w:multiLevelType w:val="multilevel"/>
    <w:tmpl w:val="2834CEFC"/>
    <w:lvl w:ilvl="0">
      <w:start w:val="1"/>
      <w:numFmt w:val="bullet"/>
      <w:pStyle w:val="F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31C43"/>
    <w:multiLevelType w:val="multilevel"/>
    <w:tmpl w:val="5046DDE6"/>
    <w:lvl w:ilvl="0">
      <w:start w:val="1"/>
      <w:numFmt w:val="decimal"/>
      <w:pStyle w:val="1"/>
      <w:suff w:val="space"/>
      <w:lvlText w:val="第 %1 章"/>
      <w:lvlJc w:val="left"/>
      <w:pPr>
        <w:ind w:left="0" w:firstLine="0"/>
      </w:pPr>
      <w:rPr>
        <w:rFonts w:ascii="Myriad Pro" w:hAnsi="Myriad Pro" w:cs="Times New Roman" w:hint="default"/>
        <w:b w:val="0"/>
        <w:sz w:val="44"/>
        <w:szCs w:val="5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Myriad Pro" w:hAnsi="Myriad Pro" w:cs="Times New Roman" w:hint="default"/>
        <w:b w:val="0"/>
        <w:i w:val="0"/>
        <w:sz w:val="36"/>
        <w:szCs w:val="44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Myriad Pro" w:hAnsi="Myriad Pro"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Myriad Pro" w:hAnsi="Myriad Pro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Restart w:val="1"/>
      <w:pStyle w:val="ae"/>
      <w:suff w:val="space"/>
      <w:lvlText w:val="图%1-%8"/>
      <w:lvlJc w:val="left"/>
      <w:pPr>
        <w:ind w:left="0" w:firstLine="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Restart w:val="1"/>
      <w:pStyle w:val="af"/>
      <w:suff w:val="space"/>
      <w:lvlText w:val="表%1-%9"/>
      <w:lvlJc w:val="left"/>
      <w:pPr>
        <w:ind w:left="3544" w:firstLine="0"/>
      </w:pPr>
      <w:rPr>
        <w:rFonts w:ascii="Myriad Pro" w:hAnsi="Myriad Pro" w:hint="default"/>
        <w:lang w:val="en-US"/>
      </w:rPr>
    </w:lvl>
  </w:abstractNum>
  <w:abstractNum w:abstractNumId="23" w15:restartNumberingAfterBreak="0">
    <w:nsid w:val="66300EDB"/>
    <w:multiLevelType w:val="hybridMultilevel"/>
    <w:tmpl w:val="45845020"/>
    <w:lvl w:ilvl="0" w:tplc="864A5B4C">
      <w:start w:val="1"/>
      <w:numFmt w:val="decimal"/>
      <w:pStyle w:val="af0"/>
      <w:lvlText w:val="步骤%1"/>
      <w:lvlJc w:val="left"/>
      <w:pPr>
        <w:ind w:left="127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24" w15:restartNumberingAfterBreak="0">
    <w:nsid w:val="6AA8774A"/>
    <w:multiLevelType w:val="multilevel"/>
    <w:tmpl w:val="DE501C7A"/>
    <w:lvl w:ilvl="0">
      <w:start w:val="1"/>
      <w:numFmt w:val="bullet"/>
      <w:pStyle w:val="af1"/>
      <w:lvlText w:val=""/>
      <w:lvlJc w:val="left"/>
      <w:pPr>
        <w:ind w:left="840" w:hanging="420"/>
      </w:pPr>
      <w:rPr>
        <w:rFonts w:ascii="Wingdings 2" w:hAnsi="Wingdings 2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B242599"/>
    <w:multiLevelType w:val="multilevel"/>
    <w:tmpl w:val="3C0864CE"/>
    <w:lvl w:ilvl="0">
      <w:start w:val="1"/>
      <w:numFmt w:val="bullet"/>
      <w:pStyle w:val="Step20"/>
      <w:lvlText w:val=""/>
      <w:lvlJc w:val="left"/>
      <w:pPr>
        <w:ind w:left="2483" w:hanging="419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339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81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423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65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507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49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91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332" w:hanging="420"/>
      </w:pPr>
      <w:rPr>
        <w:rFonts w:ascii="Wingdings" w:hAnsi="Wingdings" w:hint="default"/>
      </w:rPr>
    </w:lvl>
  </w:abstractNum>
  <w:abstractNum w:abstractNumId="26" w15:restartNumberingAfterBreak="0">
    <w:nsid w:val="737932C1"/>
    <w:multiLevelType w:val="multilevel"/>
    <w:tmpl w:val="C71E56D6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pStyle w:val="af2"/>
      <w:lvlText w:val=""/>
      <w:lvlJc w:val="left"/>
      <w:pPr>
        <w:ind w:left="839" w:hanging="419"/>
      </w:pPr>
      <w:rPr>
        <w:rFonts w:ascii="Wingdings 2" w:hAnsi="Wingdings 2" w:hint="default"/>
        <w:sz w:val="16"/>
        <w:szCs w:val="16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785D4F79"/>
    <w:multiLevelType w:val="multilevel"/>
    <w:tmpl w:val="7144B8A8"/>
    <w:lvl w:ilvl="0">
      <w:start w:val="1"/>
      <w:numFmt w:val="decimal"/>
      <w:pStyle w:val="Step21"/>
      <w:lvlText w:val="%1."/>
      <w:lvlJc w:val="left"/>
      <w:pPr>
        <w:ind w:left="2064" w:hanging="420"/>
      </w:pPr>
      <w:rPr>
        <w:rFonts w:ascii="Myriad Pro" w:hAnsi="Myriad Pro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242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4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26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368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10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52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94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368" w:hanging="420"/>
      </w:pPr>
      <w:rPr>
        <w:rFonts w:hint="eastAsia"/>
      </w:rPr>
    </w:lvl>
  </w:abstractNum>
  <w:abstractNum w:abstractNumId="28" w15:restartNumberingAfterBreak="0">
    <w:nsid w:val="79B73536"/>
    <w:multiLevelType w:val="multilevel"/>
    <w:tmpl w:val="4552C78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F1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sz w:val="21"/>
        <w:szCs w:val="21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9" w15:restartNumberingAfterBreak="0">
    <w:nsid w:val="7F152E4E"/>
    <w:multiLevelType w:val="hybridMultilevel"/>
    <w:tmpl w:val="2C622B8C"/>
    <w:lvl w:ilvl="0" w:tplc="BB30AADC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0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26"/>
  </w:num>
  <w:num w:numId="5">
    <w:abstractNumId w:val="5"/>
  </w:num>
  <w:num w:numId="6">
    <w:abstractNumId w:val="27"/>
  </w:num>
  <w:num w:numId="7">
    <w:abstractNumId w:val="19"/>
  </w:num>
  <w:num w:numId="8">
    <w:abstractNumId w:val="15"/>
  </w:num>
  <w:num w:numId="9">
    <w:abstractNumId w:val="0"/>
  </w:num>
  <w:num w:numId="10">
    <w:abstractNumId w:val="3"/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22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</w:num>
  <w:num w:numId="23">
    <w:abstractNumId w:val="17"/>
  </w:num>
  <w:num w:numId="24">
    <w:abstractNumId w:val="14"/>
  </w:num>
  <w:num w:numId="25">
    <w:abstractNumId w:val="7"/>
  </w:num>
  <w:num w:numId="2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21"/>
  </w:num>
  <w:num w:numId="28">
    <w:abstractNumId w:val="28"/>
  </w:num>
  <w:num w:numId="29">
    <w:abstractNumId w:val="13"/>
  </w:num>
  <w:num w:numId="30">
    <w:abstractNumId w:val="18"/>
  </w:num>
  <w:num w:numId="31">
    <w:abstractNumId w:val="29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2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34">
    <w:abstractNumId w:val="22"/>
    <w:lvlOverride w:ilvl="0">
      <w:startOverride w:val="3"/>
    </w:lvlOverride>
    <w:lvlOverride w:ilvl="1">
      <w:startOverride w:val="2"/>
    </w:lvlOverride>
    <w:lvlOverride w:ilvl="2">
      <w:startOverride w:val="1"/>
    </w:lvlOverride>
  </w:num>
  <w:num w:numId="35">
    <w:abstractNumId w:val="3"/>
  </w:num>
  <w:num w:numId="36">
    <w:abstractNumId w:val="3"/>
  </w:num>
  <w:num w:numId="37">
    <w:abstractNumId w:val="20"/>
  </w:num>
  <w:num w:numId="38">
    <w:abstractNumId w:val="20"/>
  </w:num>
  <w:num w:numId="39">
    <w:abstractNumId w:val="20"/>
  </w:num>
  <w:num w:numId="40">
    <w:abstractNumId w:val="20"/>
  </w:num>
  <w:num w:numId="41">
    <w:abstractNumId w:val="20"/>
  </w:num>
  <w:num w:numId="42">
    <w:abstractNumId w:val="20"/>
  </w:num>
  <w:num w:numId="43">
    <w:abstractNumId w:val="20"/>
  </w:num>
  <w:num w:numId="44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8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797"/>
    <w:rsid w:val="00001BA3"/>
    <w:rsid w:val="00002DE8"/>
    <w:rsid w:val="000047AF"/>
    <w:rsid w:val="00005999"/>
    <w:rsid w:val="000075FC"/>
    <w:rsid w:val="00007782"/>
    <w:rsid w:val="00010917"/>
    <w:rsid w:val="00010F75"/>
    <w:rsid w:val="00014901"/>
    <w:rsid w:val="00014CA7"/>
    <w:rsid w:val="00016656"/>
    <w:rsid w:val="00016C78"/>
    <w:rsid w:val="000172D0"/>
    <w:rsid w:val="00020734"/>
    <w:rsid w:val="00020E94"/>
    <w:rsid w:val="0002188A"/>
    <w:rsid w:val="00021D1A"/>
    <w:rsid w:val="00021DCC"/>
    <w:rsid w:val="0002285A"/>
    <w:rsid w:val="00026A4F"/>
    <w:rsid w:val="00034A76"/>
    <w:rsid w:val="00036583"/>
    <w:rsid w:val="00041B2C"/>
    <w:rsid w:val="000432C9"/>
    <w:rsid w:val="0004523B"/>
    <w:rsid w:val="00045CC4"/>
    <w:rsid w:val="00047218"/>
    <w:rsid w:val="0005259D"/>
    <w:rsid w:val="00053471"/>
    <w:rsid w:val="0005500B"/>
    <w:rsid w:val="00056772"/>
    <w:rsid w:val="00060D58"/>
    <w:rsid w:val="00064DD6"/>
    <w:rsid w:val="00067228"/>
    <w:rsid w:val="00067723"/>
    <w:rsid w:val="00067B43"/>
    <w:rsid w:val="00075AF2"/>
    <w:rsid w:val="00075FB2"/>
    <w:rsid w:val="000763CA"/>
    <w:rsid w:val="00076D19"/>
    <w:rsid w:val="000808D8"/>
    <w:rsid w:val="00084D6B"/>
    <w:rsid w:val="000872F7"/>
    <w:rsid w:val="00094B35"/>
    <w:rsid w:val="00094C94"/>
    <w:rsid w:val="0009515F"/>
    <w:rsid w:val="00096188"/>
    <w:rsid w:val="000A2464"/>
    <w:rsid w:val="000A4115"/>
    <w:rsid w:val="000A45B5"/>
    <w:rsid w:val="000A5FF4"/>
    <w:rsid w:val="000B1F68"/>
    <w:rsid w:val="000B411A"/>
    <w:rsid w:val="000B5B48"/>
    <w:rsid w:val="000B5D08"/>
    <w:rsid w:val="000B7A3B"/>
    <w:rsid w:val="000C0B78"/>
    <w:rsid w:val="000C5477"/>
    <w:rsid w:val="000D0ED6"/>
    <w:rsid w:val="000D782E"/>
    <w:rsid w:val="000D7FD6"/>
    <w:rsid w:val="000E2288"/>
    <w:rsid w:val="000E6762"/>
    <w:rsid w:val="000E71AB"/>
    <w:rsid w:val="000F2C80"/>
    <w:rsid w:val="00102595"/>
    <w:rsid w:val="001042FC"/>
    <w:rsid w:val="00113F17"/>
    <w:rsid w:val="00114854"/>
    <w:rsid w:val="00120784"/>
    <w:rsid w:val="00122693"/>
    <w:rsid w:val="00124A7C"/>
    <w:rsid w:val="00131C17"/>
    <w:rsid w:val="00135252"/>
    <w:rsid w:val="00140DFB"/>
    <w:rsid w:val="0014122F"/>
    <w:rsid w:val="00143852"/>
    <w:rsid w:val="00143AAC"/>
    <w:rsid w:val="0014435C"/>
    <w:rsid w:val="001470EB"/>
    <w:rsid w:val="001506EA"/>
    <w:rsid w:val="00151AC3"/>
    <w:rsid w:val="00151CAA"/>
    <w:rsid w:val="00156B33"/>
    <w:rsid w:val="00162E3D"/>
    <w:rsid w:val="0016682C"/>
    <w:rsid w:val="00173F68"/>
    <w:rsid w:val="00173FF1"/>
    <w:rsid w:val="00176A9C"/>
    <w:rsid w:val="00184380"/>
    <w:rsid w:val="001853E2"/>
    <w:rsid w:val="001925E2"/>
    <w:rsid w:val="001947D2"/>
    <w:rsid w:val="00194EC8"/>
    <w:rsid w:val="001A0C90"/>
    <w:rsid w:val="001A232E"/>
    <w:rsid w:val="001A2E4C"/>
    <w:rsid w:val="001A4BC4"/>
    <w:rsid w:val="001A71AB"/>
    <w:rsid w:val="001A7918"/>
    <w:rsid w:val="001B4716"/>
    <w:rsid w:val="001B4D59"/>
    <w:rsid w:val="001B5BA0"/>
    <w:rsid w:val="001B5D53"/>
    <w:rsid w:val="001B6924"/>
    <w:rsid w:val="001B7450"/>
    <w:rsid w:val="001B7654"/>
    <w:rsid w:val="001C7286"/>
    <w:rsid w:val="001C7AE6"/>
    <w:rsid w:val="001D30BA"/>
    <w:rsid w:val="001D47F6"/>
    <w:rsid w:val="001D4C8D"/>
    <w:rsid w:val="001E236C"/>
    <w:rsid w:val="001E2AB4"/>
    <w:rsid w:val="001E4BFE"/>
    <w:rsid w:val="001E597B"/>
    <w:rsid w:val="001E6273"/>
    <w:rsid w:val="001F0F25"/>
    <w:rsid w:val="001F3F83"/>
    <w:rsid w:val="001F74D6"/>
    <w:rsid w:val="001F79FC"/>
    <w:rsid w:val="00201B37"/>
    <w:rsid w:val="00202039"/>
    <w:rsid w:val="00204B97"/>
    <w:rsid w:val="00206B87"/>
    <w:rsid w:val="00211A8E"/>
    <w:rsid w:val="002121BD"/>
    <w:rsid w:val="002171B9"/>
    <w:rsid w:val="002171C5"/>
    <w:rsid w:val="00223942"/>
    <w:rsid w:val="002250F5"/>
    <w:rsid w:val="00232F29"/>
    <w:rsid w:val="002335D1"/>
    <w:rsid w:val="00234C67"/>
    <w:rsid w:val="00236D89"/>
    <w:rsid w:val="0023781F"/>
    <w:rsid w:val="00241D06"/>
    <w:rsid w:val="00241FF8"/>
    <w:rsid w:val="00242AA4"/>
    <w:rsid w:val="00243A1E"/>
    <w:rsid w:val="00243A6D"/>
    <w:rsid w:val="00246900"/>
    <w:rsid w:val="00251C2B"/>
    <w:rsid w:val="0025262F"/>
    <w:rsid w:val="00255972"/>
    <w:rsid w:val="00255D42"/>
    <w:rsid w:val="00263841"/>
    <w:rsid w:val="002645FB"/>
    <w:rsid w:val="002728F9"/>
    <w:rsid w:val="00273A19"/>
    <w:rsid w:val="00274329"/>
    <w:rsid w:val="002757BC"/>
    <w:rsid w:val="002769D3"/>
    <w:rsid w:val="002869D0"/>
    <w:rsid w:val="00287CB4"/>
    <w:rsid w:val="0029636D"/>
    <w:rsid w:val="002A1F74"/>
    <w:rsid w:val="002A7F2E"/>
    <w:rsid w:val="002B087B"/>
    <w:rsid w:val="002B7F20"/>
    <w:rsid w:val="002C0EC7"/>
    <w:rsid w:val="002C1441"/>
    <w:rsid w:val="002C30AC"/>
    <w:rsid w:val="002C3721"/>
    <w:rsid w:val="002C63ED"/>
    <w:rsid w:val="002D1496"/>
    <w:rsid w:val="002D5766"/>
    <w:rsid w:val="002E1C56"/>
    <w:rsid w:val="002F3730"/>
    <w:rsid w:val="002F4D48"/>
    <w:rsid w:val="00305BE0"/>
    <w:rsid w:val="00322868"/>
    <w:rsid w:val="00323119"/>
    <w:rsid w:val="003231ED"/>
    <w:rsid w:val="003234C6"/>
    <w:rsid w:val="00323B55"/>
    <w:rsid w:val="00324023"/>
    <w:rsid w:val="0033260E"/>
    <w:rsid w:val="00333361"/>
    <w:rsid w:val="00336DCD"/>
    <w:rsid w:val="003446C5"/>
    <w:rsid w:val="00345057"/>
    <w:rsid w:val="003452D8"/>
    <w:rsid w:val="003470B2"/>
    <w:rsid w:val="003505EE"/>
    <w:rsid w:val="003516DB"/>
    <w:rsid w:val="00353B0A"/>
    <w:rsid w:val="00355A00"/>
    <w:rsid w:val="0036122F"/>
    <w:rsid w:val="00370E05"/>
    <w:rsid w:val="003847E3"/>
    <w:rsid w:val="0039103C"/>
    <w:rsid w:val="0039456A"/>
    <w:rsid w:val="00394A52"/>
    <w:rsid w:val="003A0027"/>
    <w:rsid w:val="003A0DA7"/>
    <w:rsid w:val="003A214B"/>
    <w:rsid w:val="003A48F6"/>
    <w:rsid w:val="003A550E"/>
    <w:rsid w:val="003B0C96"/>
    <w:rsid w:val="003B0D47"/>
    <w:rsid w:val="003B2FE9"/>
    <w:rsid w:val="003B3E60"/>
    <w:rsid w:val="003B556D"/>
    <w:rsid w:val="003B7491"/>
    <w:rsid w:val="003B797D"/>
    <w:rsid w:val="003C0138"/>
    <w:rsid w:val="003C0D57"/>
    <w:rsid w:val="003C60D1"/>
    <w:rsid w:val="003C6797"/>
    <w:rsid w:val="003C7582"/>
    <w:rsid w:val="003D5850"/>
    <w:rsid w:val="003D5FC6"/>
    <w:rsid w:val="003D70BF"/>
    <w:rsid w:val="003D795B"/>
    <w:rsid w:val="003E38DF"/>
    <w:rsid w:val="003F00D3"/>
    <w:rsid w:val="003F0B2D"/>
    <w:rsid w:val="003F2556"/>
    <w:rsid w:val="003F3B1A"/>
    <w:rsid w:val="003F4FAC"/>
    <w:rsid w:val="003F75F9"/>
    <w:rsid w:val="0040188C"/>
    <w:rsid w:val="004042B4"/>
    <w:rsid w:val="0040430D"/>
    <w:rsid w:val="00406427"/>
    <w:rsid w:val="004102DF"/>
    <w:rsid w:val="00410BE9"/>
    <w:rsid w:val="00411291"/>
    <w:rsid w:val="004117E6"/>
    <w:rsid w:val="00420F27"/>
    <w:rsid w:val="00426CBB"/>
    <w:rsid w:val="00426ED1"/>
    <w:rsid w:val="00440C37"/>
    <w:rsid w:val="00444BA1"/>
    <w:rsid w:val="00444C20"/>
    <w:rsid w:val="004463A1"/>
    <w:rsid w:val="0044652B"/>
    <w:rsid w:val="004538F6"/>
    <w:rsid w:val="0045500B"/>
    <w:rsid w:val="00455B4B"/>
    <w:rsid w:val="004561F3"/>
    <w:rsid w:val="00456583"/>
    <w:rsid w:val="00456F4F"/>
    <w:rsid w:val="00461AAB"/>
    <w:rsid w:val="0046291D"/>
    <w:rsid w:val="004641E2"/>
    <w:rsid w:val="00464A2E"/>
    <w:rsid w:val="0046677B"/>
    <w:rsid w:val="00470475"/>
    <w:rsid w:val="00472346"/>
    <w:rsid w:val="00472F81"/>
    <w:rsid w:val="00474A23"/>
    <w:rsid w:val="004806A6"/>
    <w:rsid w:val="00486B52"/>
    <w:rsid w:val="00493CC0"/>
    <w:rsid w:val="004943AE"/>
    <w:rsid w:val="004A217A"/>
    <w:rsid w:val="004A3DAA"/>
    <w:rsid w:val="004A3EFD"/>
    <w:rsid w:val="004A6075"/>
    <w:rsid w:val="004A7790"/>
    <w:rsid w:val="004B000F"/>
    <w:rsid w:val="004B2934"/>
    <w:rsid w:val="004B3176"/>
    <w:rsid w:val="004B4790"/>
    <w:rsid w:val="004B5F8A"/>
    <w:rsid w:val="004B778A"/>
    <w:rsid w:val="004C0C88"/>
    <w:rsid w:val="004C1A91"/>
    <w:rsid w:val="004C1D7F"/>
    <w:rsid w:val="004C21B4"/>
    <w:rsid w:val="004C3594"/>
    <w:rsid w:val="004C3BFE"/>
    <w:rsid w:val="004C55ED"/>
    <w:rsid w:val="004D1989"/>
    <w:rsid w:val="004D2385"/>
    <w:rsid w:val="004D5E37"/>
    <w:rsid w:val="004D759F"/>
    <w:rsid w:val="004E0D42"/>
    <w:rsid w:val="004E1EB3"/>
    <w:rsid w:val="004E5B72"/>
    <w:rsid w:val="004F128E"/>
    <w:rsid w:val="004F39D5"/>
    <w:rsid w:val="004F67BE"/>
    <w:rsid w:val="00503E77"/>
    <w:rsid w:val="0050409D"/>
    <w:rsid w:val="00505764"/>
    <w:rsid w:val="005122F7"/>
    <w:rsid w:val="0051527E"/>
    <w:rsid w:val="005154FF"/>
    <w:rsid w:val="00515DDA"/>
    <w:rsid w:val="00522281"/>
    <w:rsid w:val="00522D72"/>
    <w:rsid w:val="00523FF8"/>
    <w:rsid w:val="005254BB"/>
    <w:rsid w:val="005330BC"/>
    <w:rsid w:val="00540068"/>
    <w:rsid w:val="0054143E"/>
    <w:rsid w:val="00541997"/>
    <w:rsid w:val="00541A74"/>
    <w:rsid w:val="00544FDE"/>
    <w:rsid w:val="0055065E"/>
    <w:rsid w:val="005603AF"/>
    <w:rsid w:val="00561B14"/>
    <w:rsid w:val="00562234"/>
    <w:rsid w:val="0056229C"/>
    <w:rsid w:val="005716E3"/>
    <w:rsid w:val="0057219F"/>
    <w:rsid w:val="0057243C"/>
    <w:rsid w:val="00587B36"/>
    <w:rsid w:val="005A12F8"/>
    <w:rsid w:val="005A1402"/>
    <w:rsid w:val="005A153F"/>
    <w:rsid w:val="005A2F72"/>
    <w:rsid w:val="005A548B"/>
    <w:rsid w:val="005A7A67"/>
    <w:rsid w:val="005A7B8E"/>
    <w:rsid w:val="005B0B2B"/>
    <w:rsid w:val="005B25D8"/>
    <w:rsid w:val="005B567C"/>
    <w:rsid w:val="005B57FE"/>
    <w:rsid w:val="005C1E25"/>
    <w:rsid w:val="005C2BA2"/>
    <w:rsid w:val="005C50D8"/>
    <w:rsid w:val="005C5536"/>
    <w:rsid w:val="005D25F8"/>
    <w:rsid w:val="005E0937"/>
    <w:rsid w:val="005E0F61"/>
    <w:rsid w:val="005E3D6B"/>
    <w:rsid w:val="005E4AF3"/>
    <w:rsid w:val="00600028"/>
    <w:rsid w:val="006001A4"/>
    <w:rsid w:val="00600B43"/>
    <w:rsid w:val="006014F0"/>
    <w:rsid w:val="00602362"/>
    <w:rsid w:val="00603033"/>
    <w:rsid w:val="00603179"/>
    <w:rsid w:val="006045EE"/>
    <w:rsid w:val="00606612"/>
    <w:rsid w:val="00607F98"/>
    <w:rsid w:val="00613D6D"/>
    <w:rsid w:val="006155AA"/>
    <w:rsid w:val="00620004"/>
    <w:rsid w:val="00620754"/>
    <w:rsid w:val="006263B1"/>
    <w:rsid w:val="0063474B"/>
    <w:rsid w:val="006363AF"/>
    <w:rsid w:val="006372FA"/>
    <w:rsid w:val="00637874"/>
    <w:rsid w:val="006409B1"/>
    <w:rsid w:val="00640EDB"/>
    <w:rsid w:val="006415CB"/>
    <w:rsid w:val="00641B11"/>
    <w:rsid w:val="00645F2F"/>
    <w:rsid w:val="006477EA"/>
    <w:rsid w:val="00651627"/>
    <w:rsid w:val="00653F89"/>
    <w:rsid w:val="006548FB"/>
    <w:rsid w:val="00660013"/>
    <w:rsid w:val="00661FED"/>
    <w:rsid w:val="00662C54"/>
    <w:rsid w:val="006672F5"/>
    <w:rsid w:val="006678AF"/>
    <w:rsid w:val="00670149"/>
    <w:rsid w:val="00673BBD"/>
    <w:rsid w:val="00675168"/>
    <w:rsid w:val="006873E5"/>
    <w:rsid w:val="0069094B"/>
    <w:rsid w:val="006955B0"/>
    <w:rsid w:val="00695904"/>
    <w:rsid w:val="006A2C1F"/>
    <w:rsid w:val="006A32E7"/>
    <w:rsid w:val="006A49BB"/>
    <w:rsid w:val="006A55F4"/>
    <w:rsid w:val="006A73E7"/>
    <w:rsid w:val="006B1F46"/>
    <w:rsid w:val="006B432F"/>
    <w:rsid w:val="006B456C"/>
    <w:rsid w:val="006C128A"/>
    <w:rsid w:val="006C4980"/>
    <w:rsid w:val="006C5A7E"/>
    <w:rsid w:val="006C68B6"/>
    <w:rsid w:val="006C7119"/>
    <w:rsid w:val="006C78BE"/>
    <w:rsid w:val="006D4514"/>
    <w:rsid w:val="006D60B3"/>
    <w:rsid w:val="006E0FD3"/>
    <w:rsid w:val="006E328C"/>
    <w:rsid w:val="006F7006"/>
    <w:rsid w:val="00703ABC"/>
    <w:rsid w:val="0070421B"/>
    <w:rsid w:val="00704E7F"/>
    <w:rsid w:val="007067B5"/>
    <w:rsid w:val="00710D35"/>
    <w:rsid w:val="00711537"/>
    <w:rsid w:val="00712572"/>
    <w:rsid w:val="00713DD8"/>
    <w:rsid w:val="007142E3"/>
    <w:rsid w:val="00714C81"/>
    <w:rsid w:val="00716390"/>
    <w:rsid w:val="0072167E"/>
    <w:rsid w:val="007225F8"/>
    <w:rsid w:val="00734130"/>
    <w:rsid w:val="007358B9"/>
    <w:rsid w:val="00736418"/>
    <w:rsid w:val="0073649E"/>
    <w:rsid w:val="0074076F"/>
    <w:rsid w:val="00741B7F"/>
    <w:rsid w:val="007444A5"/>
    <w:rsid w:val="00745753"/>
    <w:rsid w:val="00745D76"/>
    <w:rsid w:val="00746AA9"/>
    <w:rsid w:val="0074728B"/>
    <w:rsid w:val="00747595"/>
    <w:rsid w:val="0075135E"/>
    <w:rsid w:val="00753736"/>
    <w:rsid w:val="00753C4B"/>
    <w:rsid w:val="00757350"/>
    <w:rsid w:val="00760DB3"/>
    <w:rsid w:val="00763C2A"/>
    <w:rsid w:val="00763ECF"/>
    <w:rsid w:val="007702D9"/>
    <w:rsid w:val="007711DE"/>
    <w:rsid w:val="00773286"/>
    <w:rsid w:val="0077390F"/>
    <w:rsid w:val="00773F52"/>
    <w:rsid w:val="00776B60"/>
    <w:rsid w:val="00782356"/>
    <w:rsid w:val="0078246F"/>
    <w:rsid w:val="0078335C"/>
    <w:rsid w:val="007834D7"/>
    <w:rsid w:val="007838B3"/>
    <w:rsid w:val="00785A07"/>
    <w:rsid w:val="00797A30"/>
    <w:rsid w:val="007A3C8E"/>
    <w:rsid w:val="007A71FC"/>
    <w:rsid w:val="007A7EE8"/>
    <w:rsid w:val="007B1E5D"/>
    <w:rsid w:val="007B21BD"/>
    <w:rsid w:val="007B5D53"/>
    <w:rsid w:val="007B7BE5"/>
    <w:rsid w:val="007C01E6"/>
    <w:rsid w:val="007C1192"/>
    <w:rsid w:val="007C2A85"/>
    <w:rsid w:val="007C6502"/>
    <w:rsid w:val="007C6858"/>
    <w:rsid w:val="007D482F"/>
    <w:rsid w:val="007D6C95"/>
    <w:rsid w:val="007D792E"/>
    <w:rsid w:val="007E3388"/>
    <w:rsid w:val="007E4310"/>
    <w:rsid w:val="007E4FEE"/>
    <w:rsid w:val="007F4512"/>
    <w:rsid w:val="007F651C"/>
    <w:rsid w:val="00806770"/>
    <w:rsid w:val="008151D6"/>
    <w:rsid w:val="00815648"/>
    <w:rsid w:val="008169D5"/>
    <w:rsid w:val="00820858"/>
    <w:rsid w:val="00831420"/>
    <w:rsid w:val="00835A02"/>
    <w:rsid w:val="00835E0F"/>
    <w:rsid w:val="00837305"/>
    <w:rsid w:val="008431A6"/>
    <w:rsid w:val="00844CE1"/>
    <w:rsid w:val="00847BB6"/>
    <w:rsid w:val="00851482"/>
    <w:rsid w:val="00853722"/>
    <w:rsid w:val="00853A8E"/>
    <w:rsid w:val="00855D81"/>
    <w:rsid w:val="008562A5"/>
    <w:rsid w:val="00857757"/>
    <w:rsid w:val="00864006"/>
    <w:rsid w:val="008659DC"/>
    <w:rsid w:val="008704FB"/>
    <w:rsid w:val="0087133C"/>
    <w:rsid w:val="00872C4E"/>
    <w:rsid w:val="00874D26"/>
    <w:rsid w:val="008802FA"/>
    <w:rsid w:val="00882500"/>
    <w:rsid w:val="008922A4"/>
    <w:rsid w:val="00892316"/>
    <w:rsid w:val="008A1E8F"/>
    <w:rsid w:val="008A4A15"/>
    <w:rsid w:val="008A6B5C"/>
    <w:rsid w:val="008B058C"/>
    <w:rsid w:val="008B21F0"/>
    <w:rsid w:val="008B4A72"/>
    <w:rsid w:val="008B786C"/>
    <w:rsid w:val="008C1459"/>
    <w:rsid w:val="008C253B"/>
    <w:rsid w:val="008C6B22"/>
    <w:rsid w:val="008D162E"/>
    <w:rsid w:val="008D2BB4"/>
    <w:rsid w:val="008E3371"/>
    <w:rsid w:val="008E379F"/>
    <w:rsid w:val="008E672D"/>
    <w:rsid w:val="008F0AE8"/>
    <w:rsid w:val="008F6D9D"/>
    <w:rsid w:val="008F702B"/>
    <w:rsid w:val="009013C8"/>
    <w:rsid w:val="009023FE"/>
    <w:rsid w:val="009037F2"/>
    <w:rsid w:val="009039CC"/>
    <w:rsid w:val="00905B89"/>
    <w:rsid w:val="00907380"/>
    <w:rsid w:val="00916710"/>
    <w:rsid w:val="00917D68"/>
    <w:rsid w:val="0092699F"/>
    <w:rsid w:val="00930CFE"/>
    <w:rsid w:val="0093545E"/>
    <w:rsid w:val="0093723C"/>
    <w:rsid w:val="009417BB"/>
    <w:rsid w:val="00942495"/>
    <w:rsid w:val="0094277A"/>
    <w:rsid w:val="00942C7A"/>
    <w:rsid w:val="00944C91"/>
    <w:rsid w:val="00946ACD"/>
    <w:rsid w:val="00951317"/>
    <w:rsid w:val="00952AF3"/>
    <w:rsid w:val="00954326"/>
    <w:rsid w:val="00954FB4"/>
    <w:rsid w:val="00961043"/>
    <w:rsid w:val="00962253"/>
    <w:rsid w:val="00964DFD"/>
    <w:rsid w:val="0096618A"/>
    <w:rsid w:val="00966298"/>
    <w:rsid w:val="00966D96"/>
    <w:rsid w:val="0097144D"/>
    <w:rsid w:val="00971CF0"/>
    <w:rsid w:val="0097243A"/>
    <w:rsid w:val="00973B92"/>
    <w:rsid w:val="00973ED1"/>
    <w:rsid w:val="0097639D"/>
    <w:rsid w:val="00976702"/>
    <w:rsid w:val="0098243D"/>
    <w:rsid w:val="00983A91"/>
    <w:rsid w:val="009851E7"/>
    <w:rsid w:val="00990219"/>
    <w:rsid w:val="009903A4"/>
    <w:rsid w:val="00991823"/>
    <w:rsid w:val="00992E67"/>
    <w:rsid w:val="00993839"/>
    <w:rsid w:val="00996306"/>
    <w:rsid w:val="009979F7"/>
    <w:rsid w:val="009A084C"/>
    <w:rsid w:val="009A0EA0"/>
    <w:rsid w:val="009A46BE"/>
    <w:rsid w:val="009A5658"/>
    <w:rsid w:val="009B0B3E"/>
    <w:rsid w:val="009B291E"/>
    <w:rsid w:val="009B3010"/>
    <w:rsid w:val="009B6CEF"/>
    <w:rsid w:val="009B7488"/>
    <w:rsid w:val="009C06D7"/>
    <w:rsid w:val="009C0FAA"/>
    <w:rsid w:val="009C1B41"/>
    <w:rsid w:val="009D3DC0"/>
    <w:rsid w:val="009D5FE7"/>
    <w:rsid w:val="009D700A"/>
    <w:rsid w:val="009D7713"/>
    <w:rsid w:val="009E5CEC"/>
    <w:rsid w:val="009F3703"/>
    <w:rsid w:val="009F37F5"/>
    <w:rsid w:val="009F3D57"/>
    <w:rsid w:val="00A0089A"/>
    <w:rsid w:val="00A00EBD"/>
    <w:rsid w:val="00A046E5"/>
    <w:rsid w:val="00A04B42"/>
    <w:rsid w:val="00A050C4"/>
    <w:rsid w:val="00A05775"/>
    <w:rsid w:val="00A06C6F"/>
    <w:rsid w:val="00A13D61"/>
    <w:rsid w:val="00A23F60"/>
    <w:rsid w:val="00A240DE"/>
    <w:rsid w:val="00A27418"/>
    <w:rsid w:val="00A364C0"/>
    <w:rsid w:val="00A364C2"/>
    <w:rsid w:val="00A41047"/>
    <w:rsid w:val="00A42707"/>
    <w:rsid w:val="00A43D96"/>
    <w:rsid w:val="00A53C5E"/>
    <w:rsid w:val="00A6308E"/>
    <w:rsid w:val="00A710E9"/>
    <w:rsid w:val="00A738F5"/>
    <w:rsid w:val="00A76964"/>
    <w:rsid w:val="00A9127F"/>
    <w:rsid w:val="00A9287D"/>
    <w:rsid w:val="00A9666C"/>
    <w:rsid w:val="00AA1055"/>
    <w:rsid w:val="00AA6B11"/>
    <w:rsid w:val="00AA7960"/>
    <w:rsid w:val="00AB1CE3"/>
    <w:rsid w:val="00AB7633"/>
    <w:rsid w:val="00AC162D"/>
    <w:rsid w:val="00AC284B"/>
    <w:rsid w:val="00AC2E50"/>
    <w:rsid w:val="00AC5E83"/>
    <w:rsid w:val="00AD222A"/>
    <w:rsid w:val="00AD25A1"/>
    <w:rsid w:val="00AD6B07"/>
    <w:rsid w:val="00AD759C"/>
    <w:rsid w:val="00AD7B91"/>
    <w:rsid w:val="00AD7D2D"/>
    <w:rsid w:val="00AE009F"/>
    <w:rsid w:val="00AF339C"/>
    <w:rsid w:val="00AF43DC"/>
    <w:rsid w:val="00B04117"/>
    <w:rsid w:val="00B07EFD"/>
    <w:rsid w:val="00B10A98"/>
    <w:rsid w:val="00B15E28"/>
    <w:rsid w:val="00B179B2"/>
    <w:rsid w:val="00B207DC"/>
    <w:rsid w:val="00B21DD7"/>
    <w:rsid w:val="00B30A07"/>
    <w:rsid w:val="00B324E7"/>
    <w:rsid w:val="00B3490C"/>
    <w:rsid w:val="00B35C94"/>
    <w:rsid w:val="00B368B9"/>
    <w:rsid w:val="00B379E8"/>
    <w:rsid w:val="00B37C3D"/>
    <w:rsid w:val="00B40B00"/>
    <w:rsid w:val="00B44A7F"/>
    <w:rsid w:val="00B45099"/>
    <w:rsid w:val="00B45C5B"/>
    <w:rsid w:val="00B562C0"/>
    <w:rsid w:val="00B56AF4"/>
    <w:rsid w:val="00B620D3"/>
    <w:rsid w:val="00B63AD6"/>
    <w:rsid w:val="00B6501E"/>
    <w:rsid w:val="00B658DA"/>
    <w:rsid w:val="00B65A48"/>
    <w:rsid w:val="00B707E4"/>
    <w:rsid w:val="00B70E76"/>
    <w:rsid w:val="00B72F05"/>
    <w:rsid w:val="00B77729"/>
    <w:rsid w:val="00B80206"/>
    <w:rsid w:val="00B815B3"/>
    <w:rsid w:val="00B83C5F"/>
    <w:rsid w:val="00B8404F"/>
    <w:rsid w:val="00B914A1"/>
    <w:rsid w:val="00B93CFF"/>
    <w:rsid w:val="00B93D28"/>
    <w:rsid w:val="00B9677B"/>
    <w:rsid w:val="00BA0CCE"/>
    <w:rsid w:val="00BA3F8D"/>
    <w:rsid w:val="00BA4005"/>
    <w:rsid w:val="00BA4B4F"/>
    <w:rsid w:val="00BB3443"/>
    <w:rsid w:val="00BB3466"/>
    <w:rsid w:val="00BB7CC2"/>
    <w:rsid w:val="00BC0A5B"/>
    <w:rsid w:val="00BC1899"/>
    <w:rsid w:val="00BC1F27"/>
    <w:rsid w:val="00BD3729"/>
    <w:rsid w:val="00BD41EE"/>
    <w:rsid w:val="00BD7FCC"/>
    <w:rsid w:val="00BE1B5B"/>
    <w:rsid w:val="00BE36F4"/>
    <w:rsid w:val="00BE5893"/>
    <w:rsid w:val="00BE7F14"/>
    <w:rsid w:val="00BF1207"/>
    <w:rsid w:val="00BF2661"/>
    <w:rsid w:val="00BF75B8"/>
    <w:rsid w:val="00BF7630"/>
    <w:rsid w:val="00C031E2"/>
    <w:rsid w:val="00C06C19"/>
    <w:rsid w:val="00C138E8"/>
    <w:rsid w:val="00C21D96"/>
    <w:rsid w:val="00C22CF9"/>
    <w:rsid w:val="00C2477A"/>
    <w:rsid w:val="00C24EE3"/>
    <w:rsid w:val="00C25D57"/>
    <w:rsid w:val="00C26C4F"/>
    <w:rsid w:val="00C3100D"/>
    <w:rsid w:val="00C32BCA"/>
    <w:rsid w:val="00C446CD"/>
    <w:rsid w:val="00C52777"/>
    <w:rsid w:val="00C53055"/>
    <w:rsid w:val="00C530F7"/>
    <w:rsid w:val="00C5447F"/>
    <w:rsid w:val="00C65846"/>
    <w:rsid w:val="00C735A3"/>
    <w:rsid w:val="00C75275"/>
    <w:rsid w:val="00C773D3"/>
    <w:rsid w:val="00C80C87"/>
    <w:rsid w:val="00C81487"/>
    <w:rsid w:val="00C846B7"/>
    <w:rsid w:val="00C855EE"/>
    <w:rsid w:val="00C91B4F"/>
    <w:rsid w:val="00C95304"/>
    <w:rsid w:val="00CA1146"/>
    <w:rsid w:val="00CC148E"/>
    <w:rsid w:val="00CC7786"/>
    <w:rsid w:val="00CD01E2"/>
    <w:rsid w:val="00CD5DBB"/>
    <w:rsid w:val="00CD66E5"/>
    <w:rsid w:val="00CD7AF5"/>
    <w:rsid w:val="00CE0DBF"/>
    <w:rsid w:val="00CE1187"/>
    <w:rsid w:val="00CE1AC2"/>
    <w:rsid w:val="00CE1E30"/>
    <w:rsid w:val="00CE40F5"/>
    <w:rsid w:val="00CE5B01"/>
    <w:rsid w:val="00CE725D"/>
    <w:rsid w:val="00CF37AB"/>
    <w:rsid w:val="00CF5801"/>
    <w:rsid w:val="00CF6CF9"/>
    <w:rsid w:val="00D02EA6"/>
    <w:rsid w:val="00D04134"/>
    <w:rsid w:val="00D13F83"/>
    <w:rsid w:val="00D1502F"/>
    <w:rsid w:val="00D15D8C"/>
    <w:rsid w:val="00D17C24"/>
    <w:rsid w:val="00D276C9"/>
    <w:rsid w:val="00D3001A"/>
    <w:rsid w:val="00D32387"/>
    <w:rsid w:val="00D33AF6"/>
    <w:rsid w:val="00D3575B"/>
    <w:rsid w:val="00D4599B"/>
    <w:rsid w:val="00D46D6D"/>
    <w:rsid w:val="00D549A3"/>
    <w:rsid w:val="00D56504"/>
    <w:rsid w:val="00D565A7"/>
    <w:rsid w:val="00D57E34"/>
    <w:rsid w:val="00D61652"/>
    <w:rsid w:val="00D778EF"/>
    <w:rsid w:val="00D82E68"/>
    <w:rsid w:val="00D83383"/>
    <w:rsid w:val="00D84923"/>
    <w:rsid w:val="00D93BBB"/>
    <w:rsid w:val="00DA0BCD"/>
    <w:rsid w:val="00DA3F39"/>
    <w:rsid w:val="00DA50C6"/>
    <w:rsid w:val="00DB5742"/>
    <w:rsid w:val="00DB6207"/>
    <w:rsid w:val="00DC14A4"/>
    <w:rsid w:val="00DC1AFA"/>
    <w:rsid w:val="00DC3997"/>
    <w:rsid w:val="00DC617A"/>
    <w:rsid w:val="00DD2A64"/>
    <w:rsid w:val="00DD3A4F"/>
    <w:rsid w:val="00DD3BE0"/>
    <w:rsid w:val="00DE33E3"/>
    <w:rsid w:val="00DE374C"/>
    <w:rsid w:val="00DE68B0"/>
    <w:rsid w:val="00DF013F"/>
    <w:rsid w:val="00DF2380"/>
    <w:rsid w:val="00E0682E"/>
    <w:rsid w:val="00E06CF4"/>
    <w:rsid w:val="00E06E3E"/>
    <w:rsid w:val="00E07DF7"/>
    <w:rsid w:val="00E10FF2"/>
    <w:rsid w:val="00E12080"/>
    <w:rsid w:val="00E1434C"/>
    <w:rsid w:val="00E14C9D"/>
    <w:rsid w:val="00E1507A"/>
    <w:rsid w:val="00E16F42"/>
    <w:rsid w:val="00E21C8D"/>
    <w:rsid w:val="00E22FB5"/>
    <w:rsid w:val="00E23AF6"/>
    <w:rsid w:val="00E23F80"/>
    <w:rsid w:val="00E25059"/>
    <w:rsid w:val="00E32B23"/>
    <w:rsid w:val="00E350F2"/>
    <w:rsid w:val="00E35458"/>
    <w:rsid w:val="00E376D4"/>
    <w:rsid w:val="00E379F6"/>
    <w:rsid w:val="00E46F78"/>
    <w:rsid w:val="00E51232"/>
    <w:rsid w:val="00E55A0C"/>
    <w:rsid w:val="00E56C83"/>
    <w:rsid w:val="00E5749F"/>
    <w:rsid w:val="00E6138C"/>
    <w:rsid w:val="00E7095A"/>
    <w:rsid w:val="00E732A9"/>
    <w:rsid w:val="00E7374B"/>
    <w:rsid w:val="00E81138"/>
    <w:rsid w:val="00E83F80"/>
    <w:rsid w:val="00E86559"/>
    <w:rsid w:val="00E8769E"/>
    <w:rsid w:val="00E90C19"/>
    <w:rsid w:val="00E94996"/>
    <w:rsid w:val="00E97D38"/>
    <w:rsid w:val="00EA1FF4"/>
    <w:rsid w:val="00EA3C84"/>
    <w:rsid w:val="00EA3F0A"/>
    <w:rsid w:val="00EA6015"/>
    <w:rsid w:val="00EA6E3F"/>
    <w:rsid w:val="00EB0734"/>
    <w:rsid w:val="00EB26B1"/>
    <w:rsid w:val="00EB346C"/>
    <w:rsid w:val="00EB4150"/>
    <w:rsid w:val="00EB76C6"/>
    <w:rsid w:val="00EC0DBF"/>
    <w:rsid w:val="00EC1847"/>
    <w:rsid w:val="00EC242B"/>
    <w:rsid w:val="00EC24FE"/>
    <w:rsid w:val="00EC25CB"/>
    <w:rsid w:val="00EC6484"/>
    <w:rsid w:val="00ED08AB"/>
    <w:rsid w:val="00ED3D2E"/>
    <w:rsid w:val="00EE0751"/>
    <w:rsid w:val="00EE38E3"/>
    <w:rsid w:val="00EF4975"/>
    <w:rsid w:val="00EF6F6E"/>
    <w:rsid w:val="00EF786E"/>
    <w:rsid w:val="00F0078D"/>
    <w:rsid w:val="00F03E41"/>
    <w:rsid w:val="00F06843"/>
    <w:rsid w:val="00F07689"/>
    <w:rsid w:val="00F12164"/>
    <w:rsid w:val="00F125FD"/>
    <w:rsid w:val="00F14841"/>
    <w:rsid w:val="00F21FE3"/>
    <w:rsid w:val="00F23338"/>
    <w:rsid w:val="00F23C1D"/>
    <w:rsid w:val="00F2564B"/>
    <w:rsid w:val="00F3030A"/>
    <w:rsid w:val="00F32056"/>
    <w:rsid w:val="00F32A57"/>
    <w:rsid w:val="00F35170"/>
    <w:rsid w:val="00F36B8A"/>
    <w:rsid w:val="00F43F08"/>
    <w:rsid w:val="00F442F7"/>
    <w:rsid w:val="00F45736"/>
    <w:rsid w:val="00F46C0E"/>
    <w:rsid w:val="00F51C78"/>
    <w:rsid w:val="00F53570"/>
    <w:rsid w:val="00F554E9"/>
    <w:rsid w:val="00F564CF"/>
    <w:rsid w:val="00F624A4"/>
    <w:rsid w:val="00F6528A"/>
    <w:rsid w:val="00F66E38"/>
    <w:rsid w:val="00F73C9C"/>
    <w:rsid w:val="00F74E80"/>
    <w:rsid w:val="00F77C35"/>
    <w:rsid w:val="00F804DF"/>
    <w:rsid w:val="00F80A05"/>
    <w:rsid w:val="00F812E3"/>
    <w:rsid w:val="00F84C8B"/>
    <w:rsid w:val="00F85913"/>
    <w:rsid w:val="00F920E9"/>
    <w:rsid w:val="00F94BE1"/>
    <w:rsid w:val="00F95BD4"/>
    <w:rsid w:val="00FA0778"/>
    <w:rsid w:val="00FA0FF3"/>
    <w:rsid w:val="00FA1C9C"/>
    <w:rsid w:val="00FA25AF"/>
    <w:rsid w:val="00FA2EDB"/>
    <w:rsid w:val="00FA7AA4"/>
    <w:rsid w:val="00FA7B95"/>
    <w:rsid w:val="00FB2B46"/>
    <w:rsid w:val="00FB5403"/>
    <w:rsid w:val="00FB574A"/>
    <w:rsid w:val="00FB659C"/>
    <w:rsid w:val="00FB69D8"/>
    <w:rsid w:val="00FC01CB"/>
    <w:rsid w:val="00FC1997"/>
    <w:rsid w:val="00FC4981"/>
    <w:rsid w:val="00FC5762"/>
    <w:rsid w:val="00FD00F1"/>
    <w:rsid w:val="00FD3157"/>
    <w:rsid w:val="00FD49AA"/>
    <w:rsid w:val="00FD59D8"/>
    <w:rsid w:val="00FE4333"/>
    <w:rsid w:val="00FE53A3"/>
    <w:rsid w:val="00FE5F5D"/>
    <w:rsid w:val="00FE708E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133845A2"/>
  <w15:docId w15:val="{6D974F4A-F59A-4CB9-89A3-C5C494C4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yriad Pro" w:eastAsiaTheme="minorEastAsia" w:hAnsi="Myriad Pro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3">
    <w:name w:val="Normal"/>
    <w:qFormat/>
    <w:rsid w:val="00892316"/>
    <w:pPr>
      <w:widowControl w:val="0"/>
      <w:jc w:val="both"/>
    </w:pPr>
  </w:style>
  <w:style w:type="paragraph" w:styleId="1">
    <w:name w:val="heading 1"/>
    <w:basedOn w:val="af3"/>
    <w:next w:val="af4"/>
    <w:link w:val="10"/>
    <w:autoRedefine/>
    <w:uiPriority w:val="9"/>
    <w:qFormat/>
    <w:rsid w:val="005E0F61"/>
    <w:pPr>
      <w:keepNext/>
      <w:keepLines/>
      <w:numPr>
        <w:numId w:val="18"/>
      </w:numPr>
      <w:spacing w:beforeLines="100" w:before="312" w:afterLines="100" w:after="312"/>
      <w:jc w:val="center"/>
      <w:outlineLvl w:val="0"/>
    </w:pPr>
    <w:rPr>
      <w:rFonts w:eastAsia="黑体"/>
      <w:bCs/>
      <w:kern w:val="44"/>
      <w:sz w:val="44"/>
      <w:szCs w:val="44"/>
    </w:rPr>
  </w:style>
  <w:style w:type="paragraph" w:styleId="2">
    <w:name w:val="heading 2"/>
    <w:basedOn w:val="af3"/>
    <w:next w:val="af4"/>
    <w:link w:val="20"/>
    <w:autoRedefine/>
    <w:uiPriority w:val="9"/>
    <w:unhideWhenUsed/>
    <w:qFormat/>
    <w:rsid w:val="005E0F61"/>
    <w:pPr>
      <w:keepNext/>
      <w:keepLines/>
      <w:numPr>
        <w:ilvl w:val="1"/>
        <w:numId w:val="18"/>
      </w:numPr>
      <w:spacing w:beforeLines="100" w:before="312" w:afterLines="100" w:after="312" w:line="300" w:lineRule="auto"/>
      <w:outlineLvl w:val="1"/>
    </w:pPr>
    <w:rPr>
      <w:rFonts w:eastAsia="黑体" w:cstheme="majorBidi"/>
      <w:bCs/>
      <w:sz w:val="36"/>
      <w:szCs w:val="36"/>
    </w:rPr>
  </w:style>
  <w:style w:type="paragraph" w:styleId="3">
    <w:name w:val="heading 3"/>
    <w:basedOn w:val="af3"/>
    <w:next w:val="af4"/>
    <w:link w:val="30"/>
    <w:autoRedefine/>
    <w:uiPriority w:val="9"/>
    <w:unhideWhenUsed/>
    <w:qFormat/>
    <w:rsid w:val="002F4D48"/>
    <w:pPr>
      <w:keepNext/>
      <w:keepLines/>
      <w:spacing w:beforeLines="100" w:before="312" w:afterLines="50" w:after="156"/>
      <w:outlineLvl w:val="2"/>
    </w:pPr>
    <w:rPr>
      <w:rFonts w:eastAsia="黑体"/>
      <w:bCs/>
      <w:sz w:val="32"/>
      <w:szCs w:val="32"/>
    </w:rPr>
  </w:style>
  <w:style w:type="paragraph" w:styleId="4">
    <w:name w:val="heading 4"/>
    <w:basedOn w:val="af3"/>
    <w:next w:val="af4"/>
    <w:link w:val="40"/>
    <w:autoRedefine/>
    <w:uiPriority w:val="9"/>
    <w:unhideWhenUsed/>
    <w:qFormat/>
    <w:rsid w:val="005E0F61"/>
    <w:pPr>
      <w:keepNext/>
      <w:keepLines/>
      <w:numPr>
        <w:ilvl w:val="3"/>
        <w:numId w:val="18"/>
      </w:numPr>
      <w:spacing w:beforeLines="100" w:before="312"/>
      <w:outlineLvl w:val="3"/>
    </w:pPr>
    <w:rPr>
      <w:rFonts w:eastAsia="黑体" w:cstheme="majorBidi"/>
      <w:bCs/>
      <w:sz w:val="28"/>
      <w:szCs w:val="28"/>
    </w:rPr>
  </w:style>
  <w:style w:type="paragraph" w:styleId="5">
    <w:name w:val="heading 5"/>
    <w:basedOn w:val="af3"/>
    <w:next w:val="af4"/>
    <w:link w:val="50"/>
    <w:autoRedefine/>
    <w:uiPriority w:val="9"/>
    <w:unhideWhenUsed/>
    <w:qFormat/>
    <w:rsid w:val="005E0F61"/>
    <w:pPr>
      <w:keepNext/>
      <w:keepLines/>
      <w:numPr>
        <w:ilvl w:val="4"/>
        <w:numId w:val="18"/>
      </w:numPr>
      <w:spacing w:beforeLines="100" w:before="312" w:afterLines="50" w:after="156"/>
      <w:outlineLvl w:val="4"/>
    </w:pPr>
    <w:rPr>
      <w:rFonts w:eastAsia="黑体"/>
      <w:bCs/>
      <w:sz w:val="24"/>
      <w:szCs w:val="28"/>
    </w:rPr>
  </w:style>
  <w:style w:type="paragraph" w:styleId="6">
    <w:name w:val="heading 6"/>
    <w:basedOn w:val="af3"/>
    <w:next w:val="af4"/>
    <w:link w:val="60"/>
    <w:uiPriority w:val="9"/>
    <w:semiHidden/>
    <w:unhideWhenUsed/>
    <w:qFormat/>
    <w:rsid w:val="00710D35"/>
    <w:pPr>
      <w:keepNext/>
      <w:keepLines/>
      <w:spacing w:before="240" w:after="64"/>
      <w:outlineLvl w:val="5"/>
    </w:pPr>
    <w:rPr>
      <w:rFonts w:eastAsiaTheme="majorEastAsia" w:cstheme="majorBidi"/>
      <w:b/>
      <w:bCs/>
      <w:sz w:val="24"/>
      <w:szCs w:val="24"/>
    </w:rPr>
  </w:style>
  <w:style w:type="character" w:default="1" w:styleId="af5">
    <w:name w:val="Default Paragraph Font"/>
    <w:uiPriority w:val="1"/>
    <w:semiHidden/>
    <w:unhideWhenUsed/>
  </w:style>
  <w:style w:type="table" w:default="1" w:styleId="af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7">
    <w:name w:val="No List"/>
    <w:uiPriority w:val="99"/>
    <w:semiHidden/>
    <w:unhideWhenUsed/>
  </w:style>
  <w:style w:type="paragraph" w:styleId="af8">
    <w:name w:val="header"/>
    <w:basedOn w:val="af3"/>
    <w:link w:val="af9"/>
    <w:uiPriority w:val="99"/>
    <w:unhideWhenUsed/>
    <w:rsid w:val="00710D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f5"/>
    <w:link w:val="af8"/>
    <w:uiPriority w:val="99"/>
    <w:rsid w:val="00710D35"/>
    <w:rPr>
      <w:rFonts w:ascii="Arial" w:hAnsi="Arial"/>
      <w:sz w:val="18"/>
      <w:szCs w:val="18"/>
    </w:rPr>
  </w:style>
  <w:style w:type="paragraph" w:styleId="afa">
    <w:name w:val="footer"/>
    <w:basedOn w:val="af3"/>
    <w:link w:val="afb"/>
    <w:uiPriority w:val="99"/>
    <w:unhideWhenUsed/>
    <w:rsid w:val="00710D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f5"/>
    <w:link w:val="afa"/>
    <w:uiPriority w:val="99"/>
    <w:rsid w:val="00710D35"/>
    <w:rPr>
      <w:rFonts w:ascii="Arial" w:hAnsi="Arial"/>
      <w:sz w:val="18"/>
      <w:szCs w:val="18"/>
    </w:rPr>
  </w:style>
  <w:style w:type="paragraph" w:customStyle="1" w:styleId="Content">
    <w:name w:val="Content"/>
    <w:basedOn w:val="af3"/>
    <w:next w:val="af3"/>
    <w:link w:val="ContentChar"/>
    <w:autoRedefine/>
    <w:qFormat/>
    <w:rsid w:val="00710D35"/>
    <w:pPr>
      <w:tabs>
        <w:tab w:val="left" w:pos="2235"/>
        <w:tab w:val="right" w:pos="9638"/>
      </w:tabs>
      <w:spacing w:beforeLines="100" w:before="100" w:afterLines="100" w:after="100"/>
      <w:jc w:val="center"/>
      <w:outlineLvl w:val="0"/>
    </w:pPr>
    <w:rPr>
      <w:rFonts w:eastAsia="黑体"/>
      <w:sz w:val="48"/>
    </w:rPr>
  </w:style>
  <w:style w:type="character" w:customStyle="1" w:styleId="ContentChar">
    <w:name w:val="Content Char"/>
    <w:basedOn w:val="af5"/>
    <w:link w:val="Content"/>
    <w:rsid w:val="00710D35"/>
    <w:rPr>
      <w:rFonts w:ascii="Arial" w:eastAsia="黑体" w:hAnsi="Arial"/>
      <w:sz w:val="48"/>
    </w:rPr>
  </w:style>
  <w:style w:type="paragraph" w:customStyle="1" w:styleId="afc">
    <w:name w:val="表格正文"/>
    <w:basedOn w:val="af3"/>
    <w:link w:val="Char"/>
    <w:qFormat/>
    <w:rsid w:val="00710D35"/>
    <w:rPr>
      <w:rFonts w:eastAsia="宋体"/>
    </w:rPr>
  </w:style>
  <w:style w:type="character" w:customStyle="1" w:styleId="Char">
    <w:name w:val="表格正文 Char"/>
    <w:link w:val="afc"/>
    <w:rsid w:val="00710D35"/>
    <w:rPr>
      <w:rFonts w:ascii="Arial" w:eastAsia="宋体" w:hAnsi="Arial"/>
    </w:rPr>
  </w:style>
  <w:style w:type="paragraph" w:customStyle="1" w:styleId="afd">
    <w:name w:val="表头格式"/>
    <w:basedOn w:val="af3"/>
    <w:next w:val="af4"/>
    <w:autoRedefine/>
    <w:qFormat/>
    <w:rsid w:val="00426CBB"/>
    <w:pPr>
      <w:keepNext/>
      <w:widowControl/>
    </w:pPr>
    <w:rPr>
      <w:rFonts w:eastAsia="黑体" w:cs="Times New Roman"/>
    </w:rPr>
  </w:style>
  <w:style w:type="paragraph" w:customStyle="1" w:styleId="afe">
    <w:name w:val="并列大标题"/>
    <w:basedOn w:val="af3"/>
    <w:next w:val="af4"/>
    <w:link w:val="Char0"/>
    <w:qFormat/>
    <w:rsid w:val="00710D35"/>
    <w:pPr>
      <w:keepNext/>
      <w:spacing w:beforeLines="50" w:before="50" w:afterLines="50" w:after="50"/>
    </w:pPr>
    <w:rPr>
      <w:rFonts w:eastAsia="黑体"/>
      <w:sz w:val="28"/>
      <w:szCs w:val="28"/>
    </w:rPr>
  </w:style>
  <w:style w:type="character" w:customStyle="1" w:styleId="Char0">
    <w:name w:val="并列大标题 Char"/>
    <w:basedOn w:val="af5"/>
    <w:link w:val="afe"/>
    <w:rsid w:val="00710D35"/>
    <w:rPr>
      <w:rFonts w:ascii="Arial" w:eastAsia="黑体" w:hAnsi="Arial"/>
      <w:sz w:val="28"/>
      <w:szCs w:val="28"/>
    </w:rPr>
  </w:style>
  <w:style w:type="paragraph" w:customStyle="1" w:styleId="af4">
    <w:name w:val="正文对齐"/>
    <w:basedOn w:val="af3"/>
    <w:link w:val="Char1"/>
    <w:autoRedefine/>
    <w:qFormat/>
    <w:rsid w:val="00710D35"/>
    <w:pPr>
      <w:spacing w:before="60"/>
      <w:ind w:leftChars="400" w:left="840"/>
    </w:pPr>
    <w:rPr>
      <w:rFonts w:eastAsia="宋体"/>
    </w:rPr>
  </w:style>
  <w:style w:type="character" w:customStyle="1" w:styleId="Char1">
    <w:name w:val="正文对齐 Char"/>
    <w:basedOn w:val="af5"/>
    <w:link w:val="af4"/>
    <w:rsid w:val="00710D35"/>
    <w:rPr>
      <w:rFonts w:ascii="Arial" w:eastAsia="宋体" w:hAnsi="Arial"/>
    </w:rPr>
  </w:style>
  <w:style w:type="paragraph" w:styleId="aff">
    <w:name w:val="Balloon Text"/>
    <w:basedOn w:val="af3"/>
    <w:link w:val="aff0"/>
    <w:uiPriority w:val="99"/>
    <w:semiHidden/>
    <w:unhideWhenUsed/>
    <w:rsid w:val="00710D35"/>
    <w:rPr>
      <w:sz w:val="18"/>
      <w:szCs w:val="18"/>
    </w:rPr>
  </w:style>
  <w:style w:type="character" w:customStyle="1" w:styleId="aff0">
    <w:name w:val="批注框文本 字符"/>
    <w:basedOn w:val="af5"/>
    <w:link w:val="aff"/>
    <w:uiPriority w:val="99"/>
    <w:semiHidden/>
    <w:rsid w:val="00710D35"/>
    <w:rPr>
      <w:rFonts w:ascii="Arial" w:hAnsi="Arial"/>
      <w:sz w:val="18"/>
      <w:szCs w:val="18"/>
    </w:rPr>
  </w:style>
  <w:style w:type="paragraph" w:customStyle="1" w:styleId="ad">
    <w:name w:val="并列圆点"/>
    <w:basedOn w:val="af3"/>
    <w:link w:val="Char2"/>
    <w:qFormat/>
    <w:rsid w:val="00710D35"/>
    <w:pPr>
      <w:numPr>
        <w:numId w:val="1"/>
      </w:numPr>
    </w:pPr>
    <w:rPr>
      <w:rFonts w:eastAsia="宋体"/>
    </w:rPr>
  </w:style>
  <w:style w:type="character" w:customStyle="1" w:styleId="Char2">
    <w:name w:val="并列圆点 Char"/>
    <w:basedOn w:val="af5"/>
    <w:link w:val="ad"/>
    <w:rsid w:val="00710D35"/>
    <w:rPr>
      <w:rFonts w:eastAsia="宋体"/>
    </w:rPr>
  </w:style>
  <w:style w:type="character" w:styleId="aff1">
    <w:name w:val="Hyperlink"/>
    <w:basedOn w:val="af5"/>
    <w:uiPriority w:val="99"/>
    <w:unhideWhenUsed/>
    <w:rsid w:val="00710D35"/>
    <w:rPr>
      <w:rFonts w:ascii="Arial" w:eastAsiaTheme="minorEastAsia" w:hAnsi="Arial"/>
      <w:color w:val="0000FF" w:themeColor="hyperlink"/>
      <w:u w:val="single"/>
    </w:rPr>
  </w:style>
  <w:style w:type="paragraph" w:customStyle="1" w:styleId="Content0">
    <w:name w:val="Content（目录）"/>
    <w:basedOn w:val="af3"/>
    <w:qFormat/>
    <w:rsid w:val="00710D35"/>
    <w:pPr>
      <w:spacing w:beforeLines="100" w:before="100" w:afterLines="100" w:after="100"/>
      <w:jc w:val="center"/>
    </w:pPr>
    <w:rPr>
      <w:rFonts w:eastAsia="黑体"/>
      <w:sz w:val="48"/>
      <w:szCs w:val="48"/>
    </w:rPr>
  </w:style>
  <w:style w:type="paragraph" w:styleId="11">
    <w:name w:val="toc 1"/>
    <w:basedOn w:val="af3"/>
    <w:next w:val="af3"/>
    <w:uiPriority w:val="39"/>
    <w:unhideWhenUsed/>
    <w:rsid w:val="00710D35"/>
    <w:rPr>
      <w:rFonts w:eastAsia="宋体"/>
      <w:b/>
    </w:rPr>
  </w:style>
  <w:style w:type="paragraph" w:styleId="21">
    <w:name w:val="toc 2"/>
    <w:basedOn w:val="af3"/>
    <w:next w:val="af3"/>
    <w:autoRedefine/>
    <w:uiPriority w:val="39"/>
    <w:unhideWhenUsed/>
    <w:rsid w:val="00710D35"/>
    <w:pPr>
      <w:ind w:leftChars="200" w:left="420"/>
    </w:pPr>
    <w:rPr>
      <w:rFonts w:eastAsia="宋体"/>
    </w:rPr>
  </w:style>
  <w:style w:type="paragraph" w:styleId="31">
    <w:name w:val="toc 3"/>
    <w:basedOn w:val="af3"/>
    <w:next w:val="af3"/>
    <w:autoRedefine/>
    <w:uiPriority w:val="39"/>
    <w:unhideWhenUsed/>
    <w:rsid w:val="00710D35"/>
    <w:pPr>
      <w:ind w:leftChars="400" w:left="840"/>
    </w:pPr>
    <w:rPr>
      <w:rFonts w:eastAsia="宋体"/>
    </w:rPr>
  </w:style>
  <w:style w:type="character" w:customStyle="1" w:styleId="10">
    <w:name w:val="标题 1 字符"/>
    <w:basedOn w:val="af5"/>
    <w:link w:val="1"/>
    <w:uiPriority w:val="9"/>
    <w:rsid w:val="005E0F61"/>
    <w:rPr>
      <w:rFonts w:eastAsia="黑体"/>
      <w:bCs/>
      <w:kern w:val="44"/>
      <w:sz w:val="44"/>
      <w:szCs w:val="44"/>
    </w:rPr>
  </w:style>
  <w:style w:type="character" w:customStyle="1" w:styleId="20">
    <w:name w:val="标题 2 字符"/>
    <w:basedOn w:val="af5"/>
    <w:link w:val="2"/>
    <w:uiPriority w:val="9"/>
    <w:rsid w:val="005E0F61"/>
    <w:rPr>
      <w:rFonts w:eastAsia="黑体" w:cstheme="majorBidi"/>
      <w:bCs/>
      <w:sz w:val="36"/>
      <w:szCs w:val="36"/>
    </w:rPr>
  </w:style>
  <w:style w:type="character" w:customStyle="1" w:styleId="30">
    <w:name w:val="标题 3 字符"/>
    <w:basedOn w:val="af5"/>
    <w:link w:val="3"/>
    <w:uiPriority w:val="9"/>
    <w:rsid w:val="002F4D48"/>
    <w:rPr>
      <w:rFonts w:eastAsia="黑体"/>
      <w:bCs/>
      <w:sz w:val="32"/>
      <w:szCs w:val="32"/>
    </w:rPr>
  </w:style>
  <w:style w:type="character" w:customStyle="1" w:styleId="40">
    <w:name w:val="标题 4 字符"/>
    <w:basedOn w:val="af5"/>
    <w:link w:val="4"/>
    <w:uiPriority w:val="9"/>
    <w:rsid w:val="005E0F61"/>
    <w:rPr>
      <w:rFonts w:eastAsia="黑体" w:cstheme="majorBidi"/>
      <w:bCs/>
      <w:sz w:val="28"/>
      <w:szCs w:val="28"/>
    </w:rPr>
  </w:style>
  <w:style w:type="character" w:customStyle="1" w:styleId="50">
    <w:name w:val="标题 5 字符"/>
    <w:basedOn w:val="af5"/>
    <w:link w:val="5"/>
    <w:uiPriority w:val="9"/>
    <w:rsid w:val="005E0F61"/>
    <w:rPr>
      <w:rFonts w:eastAsia="黑体"/>
      <w:bCs/>
      <w:sz w:val="24"/>
      <w:szCs w:val="28"/>
    </w:rPr>
  </w:style>
  <w:style w:type="paragraph" w:customStyle="1" w:styleId="Step12">
    <w:name w:val="Step1"/>
    <w:basedOn w:val="af3"/>
    <w:next w:val="Step13"/>
    <w:link w:val="Step1Char"/>
    <w:qFormat/>
    <w:rsid w:val="00710D35"/>
    <w:pPr>
      <w:numPr>
        <w:numId w:val="17"/>
      </w:numPr>
    </w:pPr>
    <w:rPr>
      <w:rFonts w:eastAsia="宋体"/>
    </w:rPr>
  </w:style>
  <w:style w:type="character" w:customStyle="1" w:styleId="Step1Char">
    <w:name w:val="Step1 Char"/>
    <w:basedOn w:val="af5"/>
    <w:link w:val="Step12"/>
    <w:rsid w:val="00710D35"/>
    <w:rPr>
      <w:rFonts w:eastAsia="宋体"/>
    </w:rPr>
  </w:style>
  <w:style w:type="paragraph" w:customStyle="1" w:styleId="Step10">
    <w:name w:val="Step1说明并列"/>
    <w:basedOn w:val="af3"/>
    <w:link w:val="Step1Char0"/>
    <w:autoRedefine/>
    <w:rsid w:val="00710D35"/>
    <w:pPr>
      <w:numPr>
        <w:ilvl w:val="4"/>
        <w:numId w:val="19"/>
      </w:numPr>
    </w:pPr>
    <w:rPr>
      <w:rFonts w:eastAsia="宋体"/>
      <w:shd w:val="clear" w:color="auto" w:fill="D9D9D9" w:themeFill="background1" w:themeFillShade="D9"/>
    </w:rPr>
  </w:style>
  <w:style w:type="character" w:customStyle="1" w:styleId="Step1Char0">
    <w:name w:val="Step1说明并列 Char"/>
    <w:basedOn w:val="af5"/>
    <w:link w:val="Step10"/>
    <w:rsid w:val="00710D35"/>
    <w:rPr>
      <w:rFonts w:eastAsia="宋体"/>
    </w:rPr>
  </w:style>
  <w:style w:type="paragraph" w:customStyle="1" w:styleId="Step11">
    <w:name w:val="Step1说明菱形"/>
    <w:basedOn w:val="af3"/>
    <w:rsid w:val="00710D35"/>
    <w:pPr>
      <w:numPr>
        <w:ilvl w:val="4"/>
        <w:numId w:val="2"/>
      </w:numPr>
    </w:pPr>
    <w:rPr>
      <w:rFonts w:eastAsia="宋体" w:cs="Times New Roman"/>
      <w:iCs/>
      <w:shd w:val="clear" w:color="auto" w:fill="D9D9D9" w:themeFill="background1" w:themeFillShade="D9"/>
    </w:rPr>
  </w:style>
  <w:style w:type="paragraph" w:customStyle="1" w:styleId="Step14">
    <w:name w:val="Step1说明图标"/>
    <w:basedOn w:val="af3"/>
    <w:next w:val="Step15"/>
    <w:link w:val="Step1Char1"/>
    <w:rsid w:val="00710D35"/>
    <w:pPr>
      <w:keepNext/>
      <w:spacing w:before="60"/>
      <w:ind w:left="1644"/>
    </w:pPr>
    <w:rPr>
      <w:rFonts w:eastAsia="宋体"/>
    </w:rPr>
  </w:style>
  <w:style w:type="character" w:customStyle="1" w:styleId="Step1Char1">
    <w:name w:val="Step1说明图标 Char"/>
    <w:link w:val="Step14"/>
    <w:rsid w:val="00710D35"/>
    <w:rPr>
      <w:rFonts w:ascii="Arial" w:eastAsia="宋体" w:hAnsi="Arial"/>
    </w:rPr>
  </w:style>
  <w:style w:type="paragraph" w:customStyle="1" w:styleId="Step15">
    <w:name w:val="Step1说明正文"/>
    <w:basedOn w:val="af3"/>
    <w:link w:val="Step1Char2"/>
    <w:rsid w:val="00710D35"/>
    <w:pPr>
      <w:ind w:left="1644"/>
    </w:pPr>
    <w:rPr>
      <w:rFonts w:eastAsia="宋体"/>
      <w:shd w:val="clear" w:color="auto" w:fill="D9D9D9" w:themeFill="background1" w:themeFillShade="D9"/>
    </w:rPr>
  </w:style>
  <w:style w:type="character" w:customStyle="1" w:styleId="Step1Char2">
    <w:name w:val="Step1说明正文 Char"/>
    <w:basedOn w:val="af5"/>
    <w:link w:val="Step15"/>
    <w:rsid w:val="00710D35"/>
    <w:rPr>
      <w:rFonts w:ascii="Arial" w:eastAsia="宋体" w:hAnsi="Arial"/>
    </w:rPr>
  </w:style>
  <w:style w:type="paragraph" w:customStyle="1" w:styleId="Step13">
    <w:name w:val="Step1正文"/>
    <w:basedOn w:val="af3"/>
    <w:link w:val="Step1Char3"/>
    <w:qFormat/>
    <w:rsid w:val="00710D35"/>
    <w:pPr>
      <w:ind w:left="1644"/>
    </w:pPr>
    <w:rPr>
      <w:rFonts w:eastAsia="宋体"/>
    </w:rPr>
  </w:style>
  <w:style w:type="character" w:customStyle="1" w:styleId="Step1Char3">
    <w:name w:val="Step1正文 Char"/>
    <w:basedOn w:val="af5"/>
    <w:link w:val="Step13"/>
    <w:rsid w:val="00710D35"/>
    <w:rPr>
      <w:rFonts w:ascii="Arial" w:eastAsia="宋体" w:hAnsi="Arial"/>
    </w:rPr>
  </w:style>
  <w:style w:type="paragraph" w:customStyle="1" w:styleId="af1">
    <w:name w:val="表格菱形"/>
    <w:basedOn w:val="af3"/>
    <w:link w:val="Char3"/>
    <w:qFormat/>
    <w:rsid w:val="00710D35"/>
    <w:pPr>
      <w:numPr>
        <w:numId w:val="15"/>
      </w:numPr>
    </w:pPr>
    <w:rPr>
      <w:rFonts w:eastAsia="宋体"/>
    </w:rPr>
  </w:style>
  <w:style w:type="character" w:customStyle="1" w:styleId="Char3">
    <w:name w:val="表格菱形 Char"/>
    <w:basedOn w:val="af5"/>
    <w:link w:val="af1"/>
    <w:rsid w:val="00710D35"/>
    <w:rPr>
      <w:rFonts w:eastAsia="宋体"/>
    </w:rPr>
  </w:style>
  <w:style w:type="paragraph" w:customStyle="1" w:styleId="a8">
    <w:name w:val="表格说明并列"/>
    <w:basedOn w:val="af3"/>
    <w:autoRedefine/>
    <w:rsid w:val="00710D35"/>
    <w:pPr>
      <w:numPr>
        <w:numId w:val="3"/>
      </w:numPr>
    </w:pPr>
    <w:rPr>
      <w:rFonts w:eastAsia="宋体"/>
      <w:shd w:val="clear" w:color="auto" w:fill="D9D9D9" w:themeFill="background1" w:themeFillShade="D9"/>
    </w:rPr>
  </w:style>
  <w:style w:type="paragraph" w:customStyle="1" w:styleId="af2">
    <w:name w:val="表格说明菱形"/>
    <w:basedOn w:val="af3"/>
    <w:qFormat/>
    <w:rsid w:val="00710D35"/>
    <w:pPr>
      <w:numPr>
        <w:ilvl w:val="1"/>
        <w:numId w:val="4"/>
      </w:numPr>
    </w:pPr>
    <w:rPr>
      <w:rFonts w:eastAsia="宋体"/>
      <w:iCs/>
      <w:shd w:val="clear" w:color="auto" w:fill="D9D9D9" w:themeFill="background1" w:themeFillShade="D9"/>
    </w:rPr>
  </w:style>
  <w:style w:type="paragraph" w:customStyle="1" w:styleId="aff2">
    <w:name w:val="表格说明图标"/>
    <w:basedOn w:val="af3"/>
    <w:next w:val="aff3"/>
    <w:autoRedefine/>
    <w:rsid w:val="00710D35"/>
    <w:pPr>
      <w:keepNext/>
      <w:spacing w:before="60"/>
    </w:pPr>
    <w:rPr>
      <w:rFonts w:eastAsia="宋体"/>
      <w:noProof/>
    </w:rPr>
  </w:style>
  <w:style w:type="paragraph" w:customStyle="1" w:styleId="aff3">
    <w:name w:val="表格说明正文"/>
    <w:basedOn w:val="af3"/>
    <w:autoRedefine/>
    <w:rsid w:val="00710D35"/>
    <w:rPr>
      <w:rFonts w:eastAsia="宋体"/>
      <w:shd w:val="clear" w:color="auto" w:fill="D9D9D9" w:themeFill="background1" w:themeFillShade="D9"/>
    </w:rPr>
  </w:style>
  <w:style w:type="paragraph" w:customStyle="1" w:styleId="af">
    <w:name w:val="表格题注"/>
    <w:basedOn w:val="af3"/>
    <w:next w:val="af4"/>
    <w:link w:val="Char4"/>
    <w:autoRedefine/>
    <w:qFormat/>
    <w:rsid w:val="0074728B"/>
    <w:pPr>
      <w:keepNext/>
      <w:numPr>
        <w:ilvl w:val="8"/>
        <w:numId w:val="18"/>
      </w:numPr>
      <w:spacing w:before="60"/>
      <w:ind w:left="0"/>
      <w:jc w:val="center"/>
    </w:pPr>
    <w:rPr>
      <w:rFonts w:eastAsia="黑体"/>
    </w:rPr>
  </w:style>
  <w:style w:type="character" w:customStyle="1" w:styleId="Char4">
    <w:name w:val="表格题注 Char"/>
    <w:basedOn w:val="af5"/>
    <w:link w:val="af"/>
    <w:rsid w:val="0074728B"/>
    <w:rPr>
      <w:rFonts w:eastAsia="黑体"/>
    </w:rPr>
  </w:style>
  <w:style w:type="paragraph" w:customStyle="1" w:styleId="a">
    <w:name w:val="表格序号"/>
    <w:basedOn w:val="af3"/>
    <w:link w:val="Char5"/>
    <w:qFormat/>
    <w:rsid w:val="00710D35"/>
    <w:pPr>
      <w:numPr>
        <w:numId w:val="9"/>
      </w:numPr>
    </w:pPr>
    <w:rPr>
      <w:rFonts w:eastAsia="宋体"/>
    </w:rPr>
  </w:style>
  <w:style w:type="character" w:customStyle="1" w:styleId="Char5">
    <w:name w:val="表格序号 Char"/>
    <w:basedOn w:val="af5"/>
    <w:link w:val="a"/>
    <w:rsid w:val="00710D35"/>
    <w:rPr>
      <w:rFonts w:eastAsia="宋体"/>
    </w:rPr>
  </w:style>
  <w:style w:type="paragraph" w:customStyle="1" w:styleId="a6">
    <w:name w:val="表格序号并列"/>
    <w:basedOn w:val="af3"/>
    <w:autoRedefine/>
    <w:qFormat/>
    <w:rsid w:val="00710D35"/>
    <w:pPr>
      <w:numPr>
        <w:numId w:val="5"/>
      </w:numPr>
    </w:pPr>
    <w:rPr>
      <w:rFonts w:eastAsia="宋体" w:cs="Times New Roman"/>
    </w:rPr>
  </w:style>
  <w:style w:type="paragraph" w:customStyle="1" w:styleId="aff4">
    <w:name w:val="表格序号正文"/>
    <w:basedOn w:val="af3"/>
    <w:autoRedefine/>
    <w:rsid w:val="00710D35"/>
    <w:pPr>
      <w:ind w:left="420"/>
    </w:pPr>
    <w:rPr>
      <w:rFonts w:eastAsia="宋体"/>
    </w:rPr>
  </w:style>
  <w:style w:type="paragraph" w:customStyle="1" w:styleId="aa">
    <w:name w:val="表格圆点"/>
    <w:basedOn w:val="af3"/>
    <w:link w:val="Char6"/>
    <w:qFormat/>
    <w:rsid w:val="00710D35"/>
    <w:pPr>
      <w:numPr>
        <w:numId w:val="14"/>
      </w:numPr>
    </w:pPr>
    <w:rPr>
      <w:rFonts w:eastAsia="宋体" w:cs="Times New Roman"/>
    </w:rPr>
  </w:style>
  <w:style w:type="character" w:customStyle="1" w:styleId="Char6">
    <w:name w:val="表格圆点 Char"/>
    <w:basedOn w:val="af5"/>
    <w:link w:val="aa"/>
    <w:rsid w:val="00710D35"/>
    <w:rPr>
      <w:rFonts w:eastAsia="宋体" w:cs="Times New Roman"/>
    </w:rPr>
  </w:style>
  <w:style w:type="paragraph" w:customStyle="1" w:styleId="aff5">
    <w:name w:val="插图对齐"/>
    <w:basedOn w:val="af3"/>
    <w:next w:val="af4"/>
    <w:link w:val="Char7"/>
    <w:qFormat/>
    <w:rsid w:val="00710D35"/>
    <w:pPr>
      <w:ind w:leftChars="400" w:left="400"/>
      <w:jc w:val="center"/>
    </w:pPr>
    <w:rPr>
      <w:rFonts w:eastAsia="宋体"/>
    </w:rPr>
  </w:style>
  <w:style w:type="character" w:customStyle="1" w:styleId="Char7">
    <w:name w:val="插图对齐 Char"/>
    <w:basedOn w:val="af5"/>
    <w:link w:val="aff5"/>
    <w:rsid w:val="00710D35"/>
    <w:rPr>
      <w:rFonts w:ascii="Arial" w:eastAsia="宋体" w:hAnsi="Arial"/>
    </w:rPr>
  </w:style>
  <w:style w:type="paragraph" w:customStyle="1" w:styleId="ae">
    <w:name w:val="插图题注"/>
    <w:basedOn w:val="af3"/>
    <w:next w:val="aff5"/>
    <w:link w:val="Char8"/>
    <w:autoRedefine/>
    <w:qFormat/>
    <w:rsid w:val="0074728B"/>
    <w:pPr>
      <w:keepNext/>
      <w:numPr>
        <w:ilvl w:val="7"/>
        <w:numId w:val="18"/>
      </w:numPr>
      <w:spacing w:before="60"/>
      <w:jc w:val="center"/>
    </w:pPr>
    <w:rPr>
      <w:rFonts w:eastAsia="黑体"/>
    </w:rPr>
  </w:style>
  <w:style w:type="character" w:customStyle="1" w:styleId="Char8">
    <w:name w:val="插图题注 Char"/>
    <w:basedOn w:val="af5"/>
    <w:link w:val="ae"/>
    <w:rsid w:val="0074728B"/>
    <w:rPr>
      <w:rFonts w:eastAsia="黑体"/>
    </w:rPr>
  </w:style>
  <w:style w:type="paragraph" w:customStyle="1" w:styleId="a9">
    <w:name w:val="说明并列"/>
    <w:basedOn w:val="af3"/>
    <w:link w:val="Char9"/>
    <w:autoRedefine/>
    <w:qFormat/>
    <w:rsid w:val="00710D35"/>
    <w:pPr>
      <w:numPr>
        <w:numId w:val="13"/>
      </w:numPr>
    </w:pPr>
    <w:rPr>
      <w:rFonts w:eastAsia="宋体"/>
      <w:shd w:val="pct15" w:color="auto" w:fill="FFFFFF"/>
    </w:rPr>
  </w:style>
  <w:style w:type="character" w:customStyle="1" w:styleId="Char9">
    <w:name w:val="说明并列 Char"/>
    <w:basedOn w:val="af5"/>
    <w:link w:val="a9"/>
    <w:rsid w:val="00710D35"/>
    <w:rPr>
      <w:rFonts w:eastAsia="宋体"/>
    </w:rPr>
  </w:style>
  <w:style w:type="paragraph" w:customStyle="1" w:styleId="aff6">
    <w:name w:val="说明图标"/>
    <w:basedOn w:val="af3"/>
    <w:next w:val="aff7"/>
    <w:link w:val="Chara"/>
    <w:autoRedefine/>
    <w:qFormat/>
    <w:rsid w:val="00710D35"/>
    <w:pPr>
      <w:keepNext/>
      <w:spacing w:before="60"/>
      <w:ind w:left="851"/>
    </w:pPr>
    <w:rPr>
      <w:rFonts w:eastAsia="宋体"/>
      <w:noProof/>
    </w:rPr>
  </w:style>
  <w:style w:type="character" w:customStyle="1" w:styleId="Chara">
    <w:name w:val="说明图标 Char"/>
    <w:basedOn w:val="af5"/>
    <w:link w:val="aff6"/>
    <w:rsid w:val="00710D35"/>
    <w:rPr>
      <w:rFonts w:ascii="Arial" w:eastAsia="宋体" w:hAnsi="Arial"/>
      <w:noProof/>
    </w:rPr>
  </w:style>
  <w:style w:type="paragraph" w:customStyle="1" w:styleId="aff7">
    <w:name w:val="说明正文"/>
    <w:basedOn w:val="af3"/>
    <w:link w:val="Charb"/>
    <w:autoRedefine/>
    <w:qFormat/>
    <w:rsid w:val="00710D35"/>
    <w:pPr>
      <w:ind w:left="851"/>
    </w:pPr>
    <w:rPr>
      <w:rFonts w:eastAsia="宋体"/>
      <w:shd w:val="pct15" w:color="auto" w:fill="FFFFFF"/>
    </w:rPr>
  </w:style>
  <w:style w:type="character" w:customStyle="1" w:styleId="Charb">
    <w:name w:val="说明正文 Char"/>
    <w:basedOn w:val="af5"/>
    <w:link w:val="aff7"/>
    <w:rsid w:val="00710D35"/>
    <w:rPr>
      <w:rFonts w:ascii="Arial" w:eastAsia="宋体" w:hAnsi="Arial"/>
    </w:rPr>
  </w:style>
  <w:style w:type="paragraph" w:customStyle="1" w:styleId="Step1Step21">
    <w:name w:val="Step1选择（Step2说明正文）"/>
    <w:basedOn w:val="af3"/>
    <w:link w:val="Step1Step2Char"/>
    <w:qFormat/>
    <w:rsid w:val="00710D35"/>
    <w:pPr>
      <w:ind w:left="2483"/>
    </w:pPr>
    <w:rPr>
      <w:rFonts w:eastAsia="宋体"/>
      <w:shd w:val="clear" w:color="auto" w:fill="D9D9D9" w:themeFill="background1" w:themeFillShade="D9"/>
    </w:rPr>
  </w:style>
  <w:style w:type="character" w:customStyle="1" w:styleId="Step1Step2Char">
    <w:name w:val="Step1选择（Step2说明正文） Char"/>
    <w:basedOn w:val="af5"/>
    <w:link w:val="Step1Step21"/>
    <w:rsid w:val="00710D35"/>
    <w:rPr>
      <w:rFonts w:ascii="Arial" w:eastAsia="宋体" w:hAnsi="Arial"/>
    </w:rPr>
  </w:style>
  <w:style w:type="paragraph" w:customStyle="1" w:styleId="Step1">
    <w:name w:val="Step1选择"/>
    <w:basedOn w:val="af3"/>
    <w:link w:val="Step1Char4"/>
    <w:qFormat/>
    <w:rsid w:val="00710D35"/>
    <w:pPr>
      <w:numPr>
        <w:numId w:val="12"/>
      </w:numPr>
    </w:pPr>
    <w:rPr>
      <w:rFonts w:eastAsia="宋体"/>
    </w:rPr>
  </w:style>
  <w:style w:type="character" w:customStyle="1" w:styleId="Step1Char4">
    <w:name w:val="Step1选择 Char"/>
    <w:basedOn w:val="af5"/>
    <w:link w:val="Step1"/>
    <w:rsid w:val="00710D35"/>
    <w:rPr>
      <w:rFonts w:eastAsia="宋体"/>
    </w:rPr>
  </w:style>
  <w:style w:type="paragraph" w:customStyle="1" w:styleId="Step1Step20">
    <w:name w:val="Step1选择（Step2）"/>
    <w:basedOn w:val="af3"/>
    <w:autoRedefine/>
    <w:qFormat/>
    <w:rsid w:val="007D482F"/>
    <w:pPr>
      <w:numPr>
        <w:numId w:val="24"/>
      </w:numPr>
    </w:pPr>
    <w:rPr>
      <w:rFonts w:eastAsia="宋体"/>
      <w:iCs/>
    </w:rPr>
  </w:style>
  <w:style w:type="paragraph" w:customStyle="1" w:styleId="Step1Step22">
    <w:name w:val="Step1选择（Step2说明图标）"/>
    <w:basedOn w:val="af3"/>
    <w:link w:val="Step1Step2Char0"/>
    <w:qFormat/>
    <w:rsid w:val="00710D35"/>
    <w:pPr>
      <w:keepNext/>
      <w:spacing w:before="60"/>
      <w:ind w:left="2483"/>
    </w:pPr>
    <w:rPr>
      <w:rFonts w:eastAsia="宋体"/>
    </w:rPr>
  </w:style>
  <w:style w:type="character" w:customStyle="1" w:styleId="Step1Step2Char0">
    <w:name w:val="Step1选择（Step2说明图标） Char"/>
    <w:basedOn w:val="af5"/>
    <w:link w:val="Step1Step22"/>
    <w:rsid w:val="00710D35"/>
    <w:rPr>
      <w:rFonts w:ascii="Arial" w:eastAsia="宋体" w:hAnsi="Arial"/>
    </w:rPr>
  </w:style>
  <w:style w:type="paragraph" w:customStyle="1" w:styleId="Step1Step23">
    <w:name w:val="Step1选择（Step2正文）"/>
    <w:basedOn w:val="af3"/>
    <w:autoRedefine/>
    <w:rsid w:val="00710D35"/>
    <w:pPr>
      <w:ind w:left="2483"/>
    </w:pPr>
    <w:rPr>
      <w:rFonts w:eastAsia="宋体" w:cs="Times New Roman"/>
    </w:rPr>
  </w:style>
  <w:style w:type="paragraph" w:customStyle="1" w:styleId="Step1Step2">
    <w:name w:val="Step1选择（Step2正文并列）"/>
    <w:basedOn w:val="af3"/>
    <w:autoRedefine/>
    <w:qFormat/>
    <w:rsid w:val="00710D35"/>
    <w:pPr>
      <w:numPr>
        <w:numId w:val="16"/>
      </w:numPr>
    </w:pPr>
    <w:rPr>
      <w:rFonts w:eastAsia="宋体"/>
      <w:iCs/>
    </w:rPr>
  </w:style>
  <w:style w:type="paragraph" w:customStyle="1" w:styleId="Step16">
    <w:name w:val="Step1选择（说明图标）"/>
    <w:basedOn w:val="af3"/>
    <w:next w:val="Step17"/>
    <w:link w:val="Step1Char5"/>
    <w:qFormat/>
    <w:rsid w:val="00710D35"/>
    <w:pPr>
      <w:keepNext/>
      <w:spacing w:before="60"/>
      <w:ind w:left="2064"/>
    </w:pPr>
    <w:rPr>
      <w:rFonts w:eastAsia="宋体"/>
    </w:rPr>
  </w:style>
  <w:style w:type="character" w:customStyle="1" w:styleId="Step1Char5">
    <w:name w:val="Step1选择（说明图标） Char"/>
    <w:basedOn w:val="af5"/>
    <w:link w:val="Step16"/>
    <w:rsid w:val="00710D35"/>
    <w:rPr>
      <w:rFonts w:ascii="Arial" w:eastAsia="宋体" w:hAnsi="Arial"/>
    </w:rPr>
  </w:style>
  <w:style w:type="paragraph" w:customStyle="1" w:styleId="Step17">
    <w:name w:val="Step1选择（说明正文）"/>
    <w:basedOn w:val="af3"/>
    <w:link w:val="Step1Char6"/>
    <w:qFormat/>
    <w:rsid w:val="00710D35"/>
    <w:pPr>
      <w:ind w:left="2064"/>
    </w:pPr>
    <w:rPr>
      <w:rFonts w:eastAsia="宋体"/>
      <w:shd w:val="clear" w:color="auto" w:fill="D9D9D9" w:themeFill="background1" w:themeFillShade="D9"/>
    </w:rPr>
  </w:style>
  <w:style w:type="character" w:customStyle="1" w:styleId="Step1Char6">
    <w:name w:val="Step1选择（说明正文） Char"/>
    <w:basedOn w:val="af5"/>
    <w:link w:val="Step17"/>
    <w:rsid w:val="00710D35"/>
    <w:rPr>
      <w:rFonts w:ascii="Arial" w:eastAsia="宋体" w:hAnsi="Arial"/>
    </w:rPr>
  </w:style>
  <w:style w:type="paragraph" w:customStyle="1" w:styleId="Step18">
    <w:name w:val="Step1选择（正文）"/>
    <w:basedOn w:val="af3"/>
    <w:link w:val="Step1Char7"/>
    <w:qFormat/>
    <w:rsid w:val="00710D35"/>
    <w:pPr>
      <w:ind w:left="2064"/>
    </w:pPr>
    <w:rPr>
      <w:rFonts w:eastAsia="宋体"/>
    </w:rPr>
  </w:style>
  <w:style w:type="character" w:customStyle="1" w:styleId="Step1Char7">
    <w:name w:val="Step1选择（正文） Char"/>
    <w:basedOn w:val="af5"/>
    <w:link w:val="Step18"/>
    <w:rsid w:val="00710D35"/>
    <w:rPr>
      <w:rFonts w:ascii="Arial" w:eastAsia="宋体" w:hAnsi="Arial"/>
    </w:rPr>
  </w:style>
  <w:style w:type="paragraph" w:customStyle="1" w:styleId="Step21">
    <w:name w:val="Step2"/>
    <w:basedOn w:val="af3"/>
    <w:next w:val="Step22"/>
    <w:link w:val="Step2Char"/>
    <w:qFormat/>
    <w:rsid w:val="00710D35"/>
    <w:pPr>
      <w:numPr>
        <w:numId w:val="6"/>
      </w:numPr>
    </w:pPr>
    <w:rPr>
      <w:rFonts w:eastAsia="宋体"/>
    </w:rPr>
  </w:style>
  <w:style w:type="character" w:customStyle="1" w:styleId="Step2Char">
    <w:name w:val="Step2 Char"/>
    <w:basedOn w:val="af5"/>
    <w:link w:val="Step21"/>
    <w:rsid w:val="00710D35"/>
    <w:rPr>
      <w:rFonts w:eastAsia="宋体"/>
    </w:rPr>
  </w:style>
  <w:style w:type="paragraph" w:customStyle="1" w:styleId="Step20">
    <w:name w:val="Step2说明并列"/>
    <w:basedOn w:val="af3"/>
    <w:autoRedefine/>
    <w:rsid w:val="00710D35"/>
    <w:pPr>
      <w:numPr>
        <w:numId w:val="11"/>
      </w:numPr>
      <w:tabs>
        <w:tab w:val="left" w:pos="2127"/>
      </w:tabs>
    </w:pPr>
    <w:rPr>
      <w:rFonts w:eastAsia="宋体"/>
      <w:shd w:val="clear" w:color="auto" w:fill="D9D9D9" w:themeFill="background1" w:themeFillShade="D9"/>
    </w:rPr>
  </w:style>
  <w:style w:type="paragraph" w:customStyle="1" w:styleId="Step23">
    <w:name w:val="Step2说明图标"/>
    <w:basedOn w:val="af3"/>
    <w:next w:val="Step24"/>
    <w:link w:val="Step2Char0"/>
    <w:autoRedefine/>
    <w:rsid w:val="00710D35"/>
    <w:pPr>
      <w:keepNext/>
      <w:spacing w:before="60"/>
      <w:ind w:left="2064"/>
    </w:pPr>
    <w:rPr>
      <w:rFonts w:eastAsia="宋体"/>
    </w:rPr>
  </w:style>
  <w:style w:type="character" w:customStyle="1" w:styleId="Step2Char0">
    <w:name w:val="Step2说明图标 Char"/>
    <w:basedOn w:val="af5"/>
    <w:link w:val="Step23"/>
    <w:rsid w:val="00710D35"/>
    <w:rPr>
      <w:rFonts w:ascii="Arial" w:eastAsia="宋体" w:hAnsi="Arial"/>
    </w:rPr>
  </w:style>
  <w:style w:type="paragraph" w:customStyle="1" w:styleId="Step24">
    <w:name w:val="Step2说明正文"/>
    <w:basedOn w:val="af3"/>
    <w:link w:val="Step2Char1"/>
    <w:autoRedefine/>
    <w:rsid w:val="00710D35"/>
    <w:pPr>
      <w:ind w:left="2064"/>
    </w:pPr>
    <w:rPr>
      <w:rFonts w:eastAsia="宋体"/>
      <w:shd w:val="clear" w:color="auto" w:fill="D9D9D9" w:themeFill="background1" w:themeFillShade="D9"/>
    </w:rPr>
  </w:style>
  <w:style w:type="character" w:customStyle="1" w:styleId="Step2Char1">
    <w:name w:val="Step2说明正文 Char"/>
    <w:basedOn w:val="af5"/>
    <w:link w:val="Step24"/>
    <w:rsid w:val="00710D35"/>
    <w:rPr>
      <w:rFonts w:ascii="Arial" w:eastAsia="宋体" w:hAnsi="Arial"/>
    </w:rPr>
  </w:style>
  <w:style w:type="paragraph" w:customStyle="1" w:styleId="Step2">
    <w:name w:val="Step2选择"/>
    <w:basedOn w:val="af3"/>
    <w:link w:val="Step2Char2"/>
    <w:autoRedefine/>
    <w:qFormat/>
    <w:rsid w:val="00710D35"/>
    <w:pPr>
      <w:numPr>
        <w:numId w:val="7"/>
      </w:numPr>
      <w:tabs>
        <w:tab w:val="left" w:pos="2127"/>
      </w:tabs>
      <w:jc w:val="left"/>
    </w:pPr>
    <w:rPr>
      <w:rFonts w:eastAsia="宋体"/>
    </w:rPr>
  </w:style>
  <w:style w:type="character" w:customStyle="1" w:styleId="Step2Char2">
    <w:name w:val="Step2选择 Char"/>
    <w:basedOn w:val="af5"/>
    <w:link w:val="Step2"/>
    <w:rsid w:val="00710D35"/>
    <w:rPr>
      <w:rFonts w:eastAsia="宋体"/>
    </w:rPr>
  </w:style>
  <w:style w:type="paragraph" w:customStyle="1" w:styleId="Step22">
    <w:name w:val="Step2正文"/>
    <w:basedOn w:val="af3"/>
    <w:link w:val="Step2Char3"/>
    <w:qFormat/>
    <w:rsid w:val="00710D35"/>
    <w:pPr>
      <w:ind w:left="2064"/>
    </w:pPr>
    <w:rPr>
      <w:rFonts w:eastAsia="宋体"/>
    </w:rPr>
  </w:style>
  <w:style w:type="character" w:customStyle="1" w:styleId="Step2Char3">
    <w:name w:val="Step2正文 Char"/>
    <w:basedOn w:val="af5"/>
    <w:link w:val="Step22"/>
    <w:rsid w:val="00710D35"/>
    <w:rPr>
      <w:rFonts w:ascii="Arial" w:eastAsia="宋体" w:hAnsi="Arial"/>
    </w:rPr>
  </w:style>
  <w:style w:type="paragraph" w:customStyle="1" w:styleId="ab">
    <w:name w:val="并列小菱形"/>
    <w:basedOn w:val="af3"/>
    <w:link w:val="Charc"/>
    <w:qFormat/>
    <w:rsid w:val="00710D35"/>
    <w:pPr>
      <w:numPr>
        <w:numId w:val="8"/>
      </w:numPr>
    </w:pPr>
    <w:rPr>
      <w:rFonts w:eastAsia="宋体"/>
      <w:szCs w:val="16"/>
    </w:rPr>
  </w:style>
  <w:style w:type="character" w:customStyle="1" w:styleId="Charc">
    <w:name w:val="并列小菱形 Char"/>
    <w:basedOn w:val="af5"/>
    <w:link w:val="ab"/>
    <w:rsid w:val="00710D35"/>
    <w:rPr>
      <w:rFonts w:eastAsia="宋体"/>
      <w:szCs w:val="16"/>
    </w:rPr>
  </w:style>
  <w:style w:type="paragraph" w:customStyle="1" w:styleId="aff8">
    <w:name w:val="并列圆点正文"/>
    <w:basedOn w:val="af3"/>
    <w:link w:val="Chard"/>
    <w:autoRedefine/>
    <w:qFormat/>
    <w:rsid w:val="00710D35"/>
    <w:pPr>
      <w:ind w:left="1270"/>
    </w:pPr>
    <w:rPr>
      <w:rFonts w:eastAsia="宋体"/>
    </w:rPr>
  </w:style>
  <w:style w:type="character" w:customStyle="1" w:styleId="Chard">
    <w:name w:val="并列圆点正文 Char"/>
    <w:basedOn w:val="af5"/>
    <w:link w:val="aff8"/>
    <w:rsid w:val="00710D35"/>
    <w:rPr>
      <w:rFonts w:ascii="Arial" w:eastAsia="宋体" w:hAnsi="Arial"/>
    </w:rPr>
  </w:style>
  <w:style w:type="paragraph" w:customStyle="1" w:styleId="a5">
    <w:name w:val="附录表格题注"/>
    <w:basedOn w:val="af3"/>
    <w:next w:val="af4"/>
    <w:link w:val="Chare"/>
    <w:autoRedefine/>
    <w:qFormat/>
    <w:rsid w:val="00345057"/>
    <w:pPr>
      <w:keepNext/>
      <w:numPr>
        <w:ilvl w:val="8"/>
        <w:numId w:val="10"/>
      </w:numPr>
      <w:spacing w:before="60"/>
      <w:jc w:val="center"/>
    </w:pPr>
    <w:rPr>
      <w:rFonts w:eastAsia="黑体"/>
    </w:rPr>
  </w:style>
  <w:style w:type="character" w:customStyle="1" w:styleId="Chare">
    <w:name w:val="附录表格题注 Char"/>
    <w:basedOn w:val="af5"/>
    <w:link w:val="a5"/>
    <w:rsid w:val="00345057"/>
    <w:rPr>
      <w:rFonts w:eastAsia="黑体"/>
    </w:rPr>
  </w:style>
  <w:style w:type="paragraph" w:customStyle="1" w:styleId="a4">
    <w:name w:val="附录插图题注"/>
    <w:basedOn w:val="af3"/>
    <w:next w:val="aff5"/>
    <w:link w:val="Charf"/>
    <w:autoRedefine/>
    <w:qFormat/>
    <w:rsid w:val="00345057"/>
    <w:pPr>
      <w:keepNext/>
      <w:numPr>
        <w:ilvl w:val="7"/>
        <w:numId w:val="10"/>
      </w:numPr>
      <w:spacing w:before="60"/>
      <w:jc w:val="center"/>
    </w:pPr>
    <w:rPr>
      <w:rFonts w:eastAsia="黑体"/>
      <w:shd w:val="clear" w:color="auto" w:fill="FFFFFF" w:themeFill="background1"/>
    </w:rPr>
  </w:style>
  <w:style w:type="character" w:customStyle="1" w:styleId="Charf">
    <w:name w:val="附录插图题注 Char"/>
    <w:basedOn w:val="af5"/>
    <w:link w:val="a4"/>
    <w:rsid w:val="00345057"/>
    <w:rPr>
      <w:rFonts w:eastAsia="黑体"/>
    </w:rPr>
  </w:style>
  <w:style w:type="paragraph" w:customStyle="1" w:styleId="a2">
    <w:name w:val="附录二级标题"/>
    <w:basedOn w:val="af3"/>
    <w:next w:val="af4"/>
    <w:link w:val="Charf0"/>
    <w:qFormat/>
    <w:rsid w:val="00710D35"/>
    <w:pPr>
      <w:keepNext/>
      <w:numPr>
        <w:ilvl w:val="1"/>
        <w:numId w:val="10"/>
      </w:numPr>
      <w:spacing w:beforeLines="200" w:before="200"/>
      <w:outlineLvl w:val="1"/>
    </w:pPr>
    <w:rPr>
      <w:rFonts w:eastAsia="黑体"/>
      <w:sz w:val="36"/>
    </w:rPr>
  </w:style>
  <w:style w:type="character" w:customStyle="1" w:styleId="Charf0">
    <w:name w:val="附录二级标题 Char"/>
    <w:basedOn w:val="af5"/>
    <w:link w:val="a2"/>
    <w:rsid w:val="00710D35"/>
    <w:rPr>
      <w:rFonts w:eastAsia="黑体"/>
      <w:sz w:val="36"/>
    </w:rPr>
  </w:style>
  <w:style w:type="paragraph" w:customStyle="1" w:styleId="a3">
    <w:name w:val="附录三级标题"/>
    <w:basedOn w:val="af3"/>
    <w:next w:val="af4"/>
    <w:link w:val="Charf1"/>
    <w:autoRedefine/>
    <w:qFormat/>
    <w:rsid w:val="006415CB"/>
    <w:pPr>
      <w:keepNext/>
      <w:numPr>
        <w:ilvl w:val="2"/>
        <w:numId w:val="10"/>
      </w:numPr>
      <w:spacing w:beforeLines="100" w:before="312"/>
      <w:outlineLvl w:val="2"/>
    </w:pPr>
    <w:rPr>
      <w:rFonts w:eastAsia="黑体"/>
      <w:sz w:val="32"/>
      <w:szCs w:val="32"/>
    </w:rPr>
  </w:style>
  <w:style w:type="character" w:customStyle="1" w:styleId="Charf1">
    <w:name w:val="附录三级标题 Char"/>
    <w:basedOn w:val="af5"/>
    <w:link w:val="a3"/>
    <w:rsid w:val="006415CB"/>
    <w:rPr>
      <w:rFonts w:eastAsia="黑体"/>
      <w:sz w:val="32"/>
      <w:szCs w:val="32"/>
    </w:rPr>
  </w:style>
  <w:style w:type="paragraph" w:customStyle="1" w:styleId="a1">
    <w:name w:val="附录一级标题"/>
    <w:basedOn w:val="af3"/>
    <w:next w:val="af4"/>
    <w:link w:val="Charf2"/>
    <w:autoRedefine/>
    <w:qFormat/>
    <w:rsid w:val="006415CB"/>
    <w:pPr>
      <w:keepNext/>
      <w:numPr>
        <w:numId w:val="10"/>
      </w:numPr>
      <w:spacing w:beforeLines="100" w:before="312" w:afterLines="100" w:after="312"/>
      <w:jc w:val="center"/>
      <w:outlineLvl w:val="0"/>
    </w:pPr>
    <w:rPr>
      <w:rFonts w:eastAsia="黑体"/>
      <w:sz w:val="44"/>
      <w:szCs w:val="44"/>
    </w:rPr>
  </w:style>
  <w:style w:type="character" w:customStyle="1" w:styleId="Charf2">
    <w:name w:val="附录一级标题 Char"/>
    <w:basedOn w:val="af5"/>
    <w:link w:val="a1"/>
    <w:rsid w:val="006415CB"/>
    <w:rPr>
      <w:rFonts w:eastAsia="黑体"/>
      <w:sz w:val="44"/>
      <w:szCs w:val="44"/>
    </w:rPr>
  </w:style>
  <w:style w:type="paragraph" w:customStyle="1" w:styleId="aff9">
    <w:name w:val="问题"/>
    <w:basedOn w:val="af3"/>
    <w:next w:val="affa"/>
    <w:rsid w:val="00710D35"/>
    <w:pPr>
      <w:keepNext/>
    </w:pPr>
    <w:rPr>
      <w:rFonts w:eastAsia="宋体"/>
      <w:b/>
    </w:rPr>
  </w:style>
  <w:style w:type="paragraph" w:customStyle="1" w:styleId="affa">
    <w:name w:val="问题正文"/>
    <w:basedOn w:val="af3"/>
    <w:rsid w:val="00710D35"/>
    <w:pPr>
      <w:ind w:left="1270"/>
    </w:pPr>
    <w:rPr>
      <w:rFonts w:eastAsia="宋体" w:cs="Times New Roman"/>
    </w:rPr>
  </w:style>
  <w:style w:type="paragraph" w:customStyle="1" w:styleId="a7">
    <w:name w:val="问题正文并列"/>
    <w:basedOn w:val="af3"/>
    <w:autoRedefine/>
    <w:rsid w:val="00710D35"/>
    <w:pPr>
      <w:numPr>
        <w:ilvl w:val="3"/>
        <w:numId w:val="25"/>
      </w:numPr>
    </w:pPr>
    <w:rPr>
      <w:rFonts w:eastAsia="宋体" w:cs="Times New Roman"/>
    </w:rPr>
  </w:style>
  <w:style w:type="character" w:customStyle="1" w:styleId="60">
    <w:name w:val="标题 6 字符"/>
    <w:basedOn w:val="af5"/>
    <w:link w:val="6"/>
    <w:uiPriority w:val="9"/>
    <w:semiHidden/>
    <w:rsid w:val="00710D35"/>
    <w:rPr>
      <w:rFonts w:ascii="Arial" w:eastAsiaTheme="majorEastAsia" w:hAnsi="Arial" w:cstheme="majorBidi"/>
      <w:b/>
      <w:bCs/>
      <w:sz w:val="24"/>
      <w:szCs w:val="24"/>
    </w:rPr>
  </w:style>
  <w:style w:type="paragraph" w:customStyle="1" w:styleId="Step1Step24">
    <w:name w:val="Step1（Step2说明正文）"/>
    <w:basedOn w:val="af3"/>
    <w:link w:val="Step1Step2Char1"/>
    <w:qFormat/>
    <w:rsid w:val="00710D35"/>
    <w:pPr>
      <w:ind w:left="2483"/>
    </w:pPr>
    <w:rPr>
      <w:rFonts w:eastAsia="宋体"/>
      <w:shd w:val="clear" w:color="auto" w:fill="D9D9D9" w:themeFill="background1" w:themeFillShade="D9"/>
    </w:rPr>
  </w:style>
  <w:style w:type="character" w:customStyle="1" w:styleId="Step1Step2Char1">
    <w:name w:val="Step1（Step2说明正文） Char"/>
    <w:basedOn w:val="af5"/>
    <w:link w:val="Step1Step24"/>
    <w:rsid w:val="00710D35"/>
    <w:rPr>
      <w:rFonts w:ascii="Arial" w:eastAsia="宋体" w:hAnsi="Arial"/>
    </w:rPr>
  </w:style>
  <w:style w:type="character" w:styleId="affb">
    <w:name w:val="annotation reference"/>
    <w:basedOn w:val="af5"/>
    <w:uiPriority w:val="99"/>
    <w:semiHidden/>
    <w:unhideWhenUsed/>
    <w:rsid w:val="00710D35"/>
    <w:rPr>
      <w:sz w:val="21"/>
      <w:szCs w:val="21"/>
    </w:rPr>
  </w:style>
  <w:style w:type="paragraph" w:styleId="affc">
    <w:name w:val="annotation text"/>
    <w:basedOn w:val="af3"/>
    <w:link w:val="affd"/>
    <w:uiPriority w:val="99"/>
    <w:semiHidden/>
    <w:unhideWhenUsed/>
    <w:rsid w:val="00710D35"/>
    <w:pPr>
      <w:jc w:val="left"/>
    </w:pPr>
  </w:style>
  <w:style w:type="character" w:customStyle="1" w:styleId="affd">
    <w:name w:val="批注文字 字符"/>
    <w:basedOn w:val="af5"/>
    <w:link w:val="affc"/>
    <w:uiPriority w:val="99"/>
    <w:semiHidden/>
    <w:rsid w:val="00710D35"/>
    <w:rPr>
      <w:rFonts w:ascii="Arial" w:hAnsi="Arial"/>
      <w:szCs w:val="22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710D35"/>
    <w:rPr>
      <w:b/>
      <w:bCs/>
    </w:rPr>
  </w:style>
  <w:style w:type="character" w:customStyle="1" w:styleId="afff">
    <w:name w:val="批注主题 字符"/>
    <w:basedOn w:val="affd"/>
    <w:link w:val="affe"/>
    <w:uiPriority w:val="99"/>
    <w:semiHidden/>
    <w:rsid w:val="00710D35"/>
    <w:rPr>
      <w:rFonts w:ascii="Arial" w:hAnsi="Arial"/>
      <w:b/>
      <w:bCs/>
      <w:szCs w:val="22"/>
    </w:rPr>
  </w:style>
  <w:style w:type="paragraph" w:styleId="8">
    <w:name w:val="toc 8"/>
    <w:basedOn w:val="af3"/>
    <w:next w:val="af3"/>
    <w:autoRedefine/>
    <w:uiPriority w:val="39"/>
    <w:unhideWhenUsed/>
    <w:rsid w:val="00710D35"/>
    <w:pPr>
      <w:ind w:leftChars="1400" w:left="2940"/>
    </w:pPr>
    <w:rPr>
      <w:rFonts w:eastAsia="宋体"/>
      <w:iCs/>
    </w:rPr>
  </w:style>
  <w:style w:type="table" w:styleId="afff0">
    <w:name w:val="Table Grid"/>
    <w:basedOn w:val="af6"/>
    <w:uiPriority w:val="59"/>
    <w:rsid w:val="00710D35"/>
    <w:rPr>
      <w:rFonts w:asciiTheme="minorHAnsi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并列圆点步骤"/>
    <w:basedOn w:val="af3"/>
    <w:qFormat/>
    <w:rsid w:val="00710D35"/>
    <w:pPr>
      <w:numPr>
        <w:numId w:val="22"/>
      </w:numPr>
    </w:pPr>
  </w:style>
  <w:style w:type="paragraph" w:customStyle="1" w:styleId="afff1">
    <w:name w:val="附录四级标题"/>
    <w:basedOn w:val="af3"/>
    <w:next w:val="af4"/>
    <w:qFormat/>
    <w:rsid w:val="00710D35"/>
    <w:pPr>
      <w:spacing w:beforeLines="100" w:before="100" w:afterLines="50" w:after="50"/>
      <w:ind w:left="1984" w:hanging="708"/>
      <w:outlineLvl w:val="3"/>
    </w:pPr>
    <w:rPr>
      <w:rFonts w:eastAsia="黑体"/>
      <w:sz w:val="28"/>
    </w:rPr>
  </w:style>
  <w:style w:type="paragraph" w:customStyle="1" w:styleId="afff2">
    <w:name w:val="附录五级标题"/>
    <w:basedOn w:val="af3"/>
    <w:next w:val="af4"/>
    <w:qFormat/>
    <w:rsid w:val="00710D35"/>
    <w:pPr>
      <w:ind w:left="2551" w:hanging="850"/>
      <w:outlineLvl w:val="4"/>
    </w:pPr>
    <w:rPr>
      <w:rFonts w:eastAsia="黑体"/>
      <w:b/>
    </w:rPr>
  </w:style>
  <w:style w:type="paragraph" w:customStyle="1" w:styleId="a0">
    <w:name w:val="正文有序"/>
    <w:basedOn w:val="af3"/>
    <w:qFormat/>
    <w:rsid w:val="00710D35"/>
    <w:pPr>
      <w:numPr>
        <w:numId w:val="26"/>
      </w:numPr>
    </w:pPr>
  </w:style>
  <w:style w:type="paragraph" w:customStyle="1" w:styleId="afff3">
    <w:name w:val="并列圆点说明正文"/>
    <w:basedOn w:val="af3"/>
    <w:qFormat/>
    <w:rsid w:val="00710D35"/>
    <w:pPr>
      <w:ind w:left="1270"/>
    </w:pPr>
    <w:rPr>
      <w:shd w:val="clear" w:color="auto" w:fill="D9D9D9" w:themeFill="background1" w:themeFillShade="D9"/>
    </w:rPr>
  </w:style>
  <w:style w:type="paragraph" w:customStyle="1" w:styleId="afff4">
    <w:name w:val="并列圆点说明图标"/>
    <w:basedOn w:val="af3"/>
    <w:next w:val="afff3"/>
    <w:qFormat/>
    <w:rsid w:val="00710D35"/>
    <w:pPr>
      <w:keepNext/>
      <w:ind w:left="1270"/>
    </w:pPr>
  </w:style>
  <w:style w:type="paragraph" w:customStyle="1" w:styleId="afff5">
    <w:name w:val="命令行（正文）"/>
    <w:basedOn w:val="af3"/>
    <w:qFormat/>
    <w:rsid w:val="00710D35"/>
    <w:pPr>
      <w:shd w:val="clear" w:color="auto" w:fill="D9D9D9" w:themeFill="background1" w:themeFillShade="D9"/>
      <w:ind w:leftChars="400" w:left="400"/>
    </w:pPr>
  </w:style>
  <w:style w:type="paragraph" w:customStyle="1" w:styleId="afff6">
    <w:name w:val="命令行（并列圆点）"/>
    <w:basedOn w:val="af3"/>
    <w:qFormat/>
    <w:rsid w:val="00710D35"/>
    <w:pPr>
      <w:shd w:val="clear" w:color="auto" w:fill="D9D9D9" w:themeFill="background1" w:themeFillShade="D9"/>
      <w:ind w:left="1270"/>
    </w:pPr>
  </w:style>
  <w:style w:type="paragraph" w:customStyle="1" w:styleId="Step19">
    <w:name w:val="命令行（Step1）"/>
    <w:basedOn w:val="af3"/>
    <w:qFormat/>
    <w:rsid w:val="00710D35"/>
    <w:pPr>
      <w:shd w:val="clear" w:color="auto" w:fill="D9D9D9" w:themeFill="background1" w:themeFillShade="D9"/>
      <w:ind w:left="1644"/>
    </w:pPr>
  </w:style>
  <w:style w:type="paragraph" w:customStyle="1" w:styleId="Step25">
    <w:name w:val="命令行（Step2）"/>
    <w:basedOn w:val="af3"/>
    <w:qFormat/>
    <w:rsid w:val="00710D35"/>
    <w:pPr>
      <w:shd w:val="clear" w:color="auto" w:fill="D9D9D9" w:themeFill="background1" w:themeFillShade="D9"/>
      <w:ind w:left="2064"/>
    </w:pPr>
  </w:style>
  <w:style w:type="paragraph" w:customStyle="1" w:styleId="ac">
    <w:name w:val="并列圆点有序"/>
    <w:basedOn w:val="af3"/>
    <w:qFormat/>
    <w:rsid w:val="00A76964"/>
    <w:pPr>
      <w:numPr>
        <w:numId w:val="23"/>
      </w:numPr>
    </w:pPr>
  </w:style>
  <w:style w:type="paragraph" w:styleId="afff7">
    <w:name w:val="Title"/>
    <w:basedOn w:val="af3"/>
    <w:next w:val="af3"/>
    <w:link w:val="afff8"/>
    <w:uiPriority w:val="10"/>
    <w:qFormat/>
    <w:rsid w:val="003C6797"/>
    <w:pPr>
      <w:widowControl/>
      <w:spacing w:before="240" w:after="60"/>
      <w:jc w:val="center"/>
      <w:outlineLvl w:val="0"/>
    </w:pPr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afff8">
    <w:name w:val="标题 字符"/>
    <w:basedOn w:val="af5"/>
    <w:link w:val="afff7"/>
    <w:uiPriority w:val="10"/>
    <w:rsid w:val="003C6797"/>
    <w:rPr>
      <w:rFonts w:ascii="Cambria" w:eastAsia="宋体" w:hAnsi="Cambria" w:cs="Times New Roman"/>
      <w:b/>
      <w:bCs/>
      <w:kern w:val="0"/>
      <w:sz w:val="32"/>
      <w:szCs w:val="32"/>
    </w:rPr>
  </w:style>
  <w:style w:type="character" w:styleId="afff9">
    <w:name w:val="FollowedHyperlink"/>
    <w:uiPriority w:val="99"/>
    <w:semiHidden/>
    <w:unhideWhenUsed/>
    <w:rsid w:val="007B1E5D"/>
    <w:rPr>
      <w:color w:val="800080"/>
      <w:u w:val="single"/>
    </w:rPr>
  </w:style>
  <w:style w:type="character" w:styleId="HTML">
    <w:name w:val="HTML Code"/>
    <w:uiPriority w:val="99"/>
    <w:semiHidden/>
    <w:unhideWhenUsed/>
    <w:rsid w:val="007B1E5D"/>
    <w:rPr>
      <w:rFonts w:ascii="宋体" w:eastAsia="宋体" w:hAnsi="宋体" w:cs="宋体" w:hint="eastAsia"/>
      <w:sz w:val="24"/>
      <w:szCs w:val="24"/>
    </w:rPr>
  </w:style>
  <w:style w:type="paragraph" w:styleId="HTML0">
    <w:name w:val="HTML Preformatted"/>
    <w:basedOn w:val="af3"/>
    <w:link w:val="HTML1"/>
    <w:uiPriority w:val="99"/>
    <w:unhideWhenUsed/>
    <w:rsid w:val="007B1E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f5"/>
    <w:link w:val="HTML0"/>
    <w:uiPriority w:val="99"/>
    <w:rsid w:val="007B1E5D"/>
    <w:rPr>
      <w:rFonts w:ascii="宋体" w:eastAsia="宋体" w:hAnsi="宋体" w:cs="宋体"/>
      <w:kern w:val="0"/>
      <w:sz w:val="24"/>
      <w:szCs w:val="24"/>
    </w:rPr>
  </w:style>
  <w:style w:type="paragraph" w:styleId="afffa">
    <w:name w:val="Normal (Web)"/>
    <w:basedOn w:val="af3"/>
    <w:uiPriority w:val="99"/>
    <w:unhideWhenUsed/>
    <w:rsid w:val="007B1E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f3"/>
    <w:uiPriority w:val="39"/>
    <w:unhideWhenUsed/>
    <w:qFormat/>
    <w:rsid w:val="007B1E5D"/>
    <w:pPr>
      <w:widowControl/>
      <w:numPr>
        <w:numId w:val="0"/>
      </w:numPr>
      <w:spacing w:beforeLines="0" w:before="480" w:afterLines="0" w:after="0" w:line="276" w:lineRule="auto"/>
      <w:jc w:val="left"/>
      <w:outlineLvl w:val="9"/>
    </w:pPr>
    <w:rPr>
      <w:rFonts w:ascii="Cambria" w:eastAsia="宋体" w:hAnsi="Cambria" w:cs="Times New Roman"/>
      <w:b/>
      <w:color w:val="365F91"/>
      <w:kern w:val="0"/>
      <w:sz w:val="28"/>
      <w:szCs w:val="28"/>
    </w:rPr>
  </w:style>
  <w:style w:type="paragraph" w:customStyle="1" w:styleId="codestyle">
    <w:name w:val="codestyle"/>
    <w:basedOn w:val="af3"/>
    <w:uiPriority w:val="99"/>
    <w:semiHidden/>
    <w:rsid w:val="007B1E5D"/>
    <w:pPr>
      <w:widowControl/>
      <w:shd w:val="clear" w:color="auto" w:fill="C0C0C0"/>
      <w:wordWrap w:val="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ffb">
    <w:name w:val="Strong"/>
    <w:uiPriority w:val="22"/>
    <w:qFormat/>
    <w:rsid w:val="007B1E5D"/>
    <w:rPr>
      <w:b/>
      <w:bCs/>
    </w:rPr>
  </w:style>
  <w:style w:type="character" w:styleId="afffc">
    <w:name w:val="page number"/>
    <w:rsid w:val="007B1E5D"/>
  </w:style>
  <w:style w:type="paragraph" w:customStyle="1" w:styleId="22">
    <w:name w:val="首行缩进 2 字符"/>
    <w:basedOn w:val="af3"/>
    <w:qFormat/>
    <w:rsid w:val="007B1E5D"/>
    <w:pPr>
      <w:spacing w:line="360" w:lineRule="auto"/>
      <w:ind w:firstLine="480"/>
    </w:pPr>
    <w:rPr>
      <w:rFonts w:ascii="Calibri" w:eastAsia="宋体" w:hAnsi="Calibri" w:cs="Times New Roman"/>
      <w:kern w:val="0"/>
      <w:sz w:val="24"/>
      <w:szCs w:val="22"/>
    </w:rPr>
  </w:style>
  <w:style w:type="paragraph" w:styleId="afffd">
    <w:name w:val="Subtitle"/>
    <w:basedOn w:val="af3"/>
    <w:next w:val="af3"/>
    <w:link w:val="afffe"/>
    <w:uiPriority w:val="11"/>
    <w:qFormat/>
    <w:rsid w:val="007B1E5D"/>
    <w:pPr>
      <w:widowControl/>
      <w:spacing w:before="240" w:after="60" w:line="312" w:lineRule="auto"/>
      <w:jc w:val="center"/>
      <w:outlineLvl w:val="1"/>
    </w:pPr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ffe">
    <w:name w:val="副标题 字符"/>
    <w:basedOn w:val="af5"/>
    <w:link w:val="afffd"/>
    <w:uiPriority w:val="11"/>
    <w:rsid w:val="007B1E5D"/>
    <w:rPr>
      <w:rFonts w:ascii="Cambria" w:eastAsia="宋体" w:hAnsi="Cambria" w:cs="Times New Roman"/>
      <w:b/>
      <w:bCs/>
      <w:kern w:val="28"/>
      <w:sz w:val="32"/>
      <w:szCs w:val="32"/>
    </w:rPr>
  </w:style>
  <w:style w:type="paragraph" w:styleId="affff">
    <w:name w:val="List Paragraph"/>
    <w:basedOn w:val="af3"/>
    <w:uiPriority w:val="34"/>
    <w:qFormat/>
    <w:rsid w:val="007B1E5D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F2">
    <w:name w:val="F正文"/>
    <w:basedOn w:val="af3"/>
    <w:qFormat/>
    <w:rsid w:val="007B1E5D"/>
    <w:pPr>
      <w:adjustRightInd w:val="0"/>
      <w:snapToGrid w:val="0"/>
      <w:spacing w:beforeLines="50" w:before="156" w:afterLines="50" w:after="156"/>
      <w:ind w:firstLineChars="200" w:firstLine="420"/>
    </w:pPr>
    <w:rPr>
      <w:rFonts w:ascii="Verdana" w:eastAsia="微软雅黑" w:hAnsi="Arial" w:cs="Times New Roman"/>
      <w:szCs w:val="24"/>
    </w:rPr>
  </w:style>
  <w:style w:type="character" w:customStyle="1" w:styleId="FChar">
    <w:name w:val="F二级标题 Char"/>
    <w:link w:val="F"/>
    <w:rsid w:val="007B1E5D"/>
    <w:rPr>
      <w:rFonts w:ascii="微软雅黑" w:eastAsia="微软雅黑" w:hAnsi="微软雅黑"/>
      <w:b/>
      <w:bCs/>
      <w:sz w:val="28"/>
      <w:szCs w:val="32"/>
    </w:rPr>
  </w:style>
  <w:style w:type="character" w:customStyle="1" w:styleId="FChar0">
    <w:name w:val="F一级标题 Char"/>
    <w:link w:val="F0"/>
    <w:rsid w:val="007B1E5D"/>
    <w:rPr>
      <w:rFonts w:ascii="微软雅黑" w:eastAsia="微软雅黑" w:hAnsi="微软雅黑"/>
      <w:b/>
      <w:bCs/>
      <w:kern w:val="44"/>
      <w:sz w:val="32"/>
      <w:szCs w:val="44"/>
    </w:rPr>
  </w:style>
  <w:style w:type="paragraph" w:customStyle="1" w:styleId="F0">
    <w:name w:val="F一级标题"/>
    <w:basedOn w:val="af3"/>
    <w:next w:val="F2"/>
    <w:link w:val="FChar0"/>
    <w:qFormat/>
    <w:rsid w:val="007B1E5D"/>
    <w:pPr>
      <w:keepNext/>
      <w:keepLines/>
      <w:numPr>
        <w:numId w:val="27"/>
      </w:numPr>
      <w:tabs>
        <w:tab w:val="left" w:pos="425"/>
      </w:tabs>
      <w:adjustRightInd w:val="0"/>
      <w:snapToGrid w:val="0"/>
      <w:spacing w:before="240" w:after="240"/>
      <w:outlineLvl w:val="0"/>
    </w:pPr>
    <w:rPr>
      <w:rFonts w:ascii="微软雅黑" w:eastAsia="微软雅黑" w:hAnsi="微软雅黑"/>
      <w:b/>
      <w:bCs/>
      <w:kern w:val="44"/>
      <w:sz w:val="32"/>
      <w:szCs w:val="44"/>
    </w:rPr>
  </w:style>
  <w:style w:type="paragraph" w:customStyle="1" w:styleId="F">
    <w:name w:val="F二级标题"/>
    <w:basedOn w:val="af3"/>
    <w:next w:val="F2"/>
    <w:link w:val="FChar"/>
    <w:qFormat/>
    <w:rsid w:val="007B1E5D"/>
    <w:pPr>
      <w:keepNext/>
      <w:keepLines/>
      <w:numPr>
        <w:ilvl w:val="1"/>
        <w:numId w:val="29"/>
      </w:numPr>
      <w:adjustRightInd w:val="0"/>
      <w:snapToGrid w:val="0"/>
      <w:spacing w:before="240" w:after="240"/>
      <w:outlineLvl w:val="1"/>
    </w:pPr>
    <w:rPr>
      <w:rFonts w:ascii="微软雅黑" w:eastAsia="微软雅黑" w:hAnsi="微软雅黑"/>
      <w:b/>
      <w:bCs/>
      <w:sz w:val="28"/>
      <w:szCs w:val="32"/>
    </w:rPr>
  </w:style>
  <w:style w:type="paragraph" w:customStyle="1" w:styleId="F1">
    <w:name w:val="F三级标题"/>
    <w:basedOn w:val="af3"/>
    <w:next w:val="F2"/>
    <w:qFormat/>
    <w:rsid w:val="007B1E5D"/>
    <w:pPr>
      <w:keepNext/>
      <w:keepLines/>
      <w:numPr>
        <w:ilvl w:val="2"/>
        <w:numId w:val="28"/>
      </w:numPr>
      <w:adjustRightInd w:val="0"/>
      <w:snapToGrid w:val="0"/>
      <w:spacing w:before="240" w:after="240"/>
      <w:outlineLvl w:val="2"/>
    </w:pPr>
    <w:rPr>
      <w:rFonts w:ascii="微软雅黑" w:eastAsia="微软雅黑" w:hAnsi="微软雅黑" w:cs="宋体"/>
      <w:b/>
      <w:bCs/>
      <w:color w:val="000000"/>
      <w:sz w:val="24"/>
      <w:szCs w:val="24"/>
    </w:rPr>
  </w:style>
  <w:style w:type="table" w:customStyle="1" w:styleId="12">
    <w:name w:val="网格型1"/>
    <w:basedOn w:val="af6"/>
    <w:next w:val="afff0"/>
    <w:uiPriority w:val="59"/>
    <w:rsid w:val="00E1434C"/>
    <w:rPr>
      <w:rFonts w:asciiTheme="minorHAnsi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6890;&#29992;word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DC03A-DF59-4DD8-855D-B849DB976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通用word模板</Template>
  <TotalTime>2779</TotalTime>
  <Pages>5</Pages>
  <Words>365</Words>
  <Characters>2084</Characters>
  <Application>Microsoft Office Word</Application>
  <DocSecurity>0</DocSecurity>
  <Lines>17</Lines>
  <Paragraphs>4</Paragraphs>
  <ScaleCrop>false</ScaleCrop>
  <Company>MS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ctxtest02</dc:creator>
  <cp:lastModifiedBy>汪羽杰6</cp:lastModifiedBy>
  <cp:revision>123</cp:revision>
  <cp:lastPrinted>2021-09-07T09:19:00Z</cp:lastPrinted>
  <dcterms:created xsi:type="dcterms:W3CDTF">2022-06-29T02:23:00Z</dcterms:created>
  <dcterms:modified xsi:type="dcterms:W3CDTF">2023-03-20T04:13:00Z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d46a6755_b77b54e0_343be549a3e3a5dc6839cc0af2e68592e0ee82494c37e56808cb461a6973c27d</vt:lpwstr>
  </property>
  <property fmtid="{D5CDD505-2E9C-101B-9397-08002B2CF9AE}" pid="3" name="GSEDS_HWMT_d46a6755">
    <vt:lpwstr>f244fdb9_mFV3wT84ISk0PspOk3v8rXfG3dE=_8QYrr1ZfJDwrPd1KlHf+s4dM2a1PsrLA+/ihUFwXSJUUAC5Sd7V+Q+vj3wMwFxRoZMSXpYWWRv0R23q/M+q734XC7j7R_2756a392</vt:lpwstr>
  </property>
</Properties>
</file>