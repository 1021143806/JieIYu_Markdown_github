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CC2" w:rsidRDefault="00023CC2" w:rsidP="00023CC2">
      <w:pPr>
        <w:pStyle w:val="Content"/>
        <w:spacing w:before="312" w:after="312"/>
      </w:pPr>
      <w:bookmarkStart w:id="0" w:name="_Toc378152824"/>
      <w:bookmarkStart w:id="1" w:name="_Toc495503007"/>
      <w:bookmarkStart w:id="2" w:name="_Toc523900450"/>
      <w:r>
        <w:rPr>
          <w:noProof/>
        </w:rPr>
        <mc:AlternateContent>
          <mc:Choice Requires="wpg">
            <w:drawing>
              <wp:anchor distT="0" distB="2286" distL="114300" distR="115824" simplePos="0" relativeHeight="251661312" behindDoc="1" locked="0" layoutInCell="1" allowOverlap="1" wp14:anchorId="68B7B6F7" wp14:editId="6AF30023">
                <wp:simplePos x="0" y="0"/>
                <wp:positionH relativeFrom="column">
                  <wp:posOffset>-749300</wp:posOffset>
                </wp:positionH>
                <wp:positionV relativeFrom="paragraph">
                  <wp:posOffset>499110</wp:posOffset>
                </wp:positionV>
                <wp:extent cx="7733665" cy="552450"/>
                <wp:effectExtent l="0" t="0" r="635" b="38100"/>
                <wp:wrapNone/>
                <wp:docPr id="452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3665" cy="552450"/>
                          <a:chOff x="-428660" y="4643446"/>
                          <a:chExt cx="10072758" cy="785818"/>
                        </a:xfrm>
                      </wpg:grpSpPr>
                      <wpg:grpSp>
                        <wpg:cNvPr id="453" name="组合 453"/>
                        <wpg:cNvGrpSpPr/>
                        <wpg:grpSpPr>
                          <a:xfrm>
                            <a:off x="-428660" y="4643446"/>
                            <a:ext cx="10072758" cy="671518"/>
                            <a:chOff x="-428660" y="4643446"/>
                            <a:chExt cx="10072758" cy="671518"/>
                          </a:xfrm>
                        </wpg:grpSpPr>
                        <wps:wsp>
                          <wps:cNvPr id="454" name="矩形 454"/>
                          <wps:cNvSpPr/>
                          <wps:spPr>
                            <a:xfrm>
                              <a:off x="-428660" y="4643446"/>
                              <a:ext cx="9271574" cy="67151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C363F" w:rsidRDefault="009C363F" w:rsidP="00023CC2"/>
                            </w:txbxContent>
                          </wps:txbx>
                          <wps:bodyPr rtlCol="0" anchor="ctr"/>
                        </wps:wsp>
                        <wps:wsp>
                          <wps:cNvPr id="455" name="矩形 455"/>
                          <wps:cNvSpPr/>
                          <wps:spPr>
                            <a:xfrm>
                              <a:off x="8880554" y="4643446"/>
                              <a:ext cx="763544" cy="671518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C363F" w:rsidRDefault="009C363F" w:rsidP="00023CC2"/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456" name="直接连接符 456"/>
                        <wps:cNvCnPr/>
                        <wps:spPr>
                          <a:xfrm>
                            <a:off x="-428660" y="5424341"/>
                            <a:ext cx="10001320" cy="492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7B6F7" id="组合 19" o:spid="_x0000_s1026" style="position:absolute;left:0;text-align:left;margin-left:-59pt;margin-top:39.3pt;width:608.95pt;height:43.5pt;z-index:-251655168;mso-wrap-distance-right:9.12pt;mso-wrap-distance-bottom:.18pt" coordorigin="-4286,46434" coordsize="100727,7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">
                <v:group id="组合 453" o:spid="_x0000_s1027" style="position:absolute;left:-4286;top:46434;width:100726;height:6715" coordorigin="-4286,46434" coordsize="100727,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<v:rect id="矩形 454" o:spid="_x0000_s1028" style="position:absolute;left:-4286;top:46434;width:92715;height:6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" fillcolor="#7f7f7f [1612]" stroked="f" strokeweight="2pt">
                    <v:textbox>
                      <w:txbxContent>
                        <w:p w:rsidR="009C363F" w:rsidRDefault="009C363F" w:rsidP="00023CC2"/>
                      </w:txbxContent>
                    </v:textbox>
                  </v:rect>
                  <v:rect id="矩形 455" o:spid="_x0000_s1029" style="position:absolute;left:88805;top:46434;width:7635;height:6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" fillcolor="#17365d [2415]" stroked="f" strokeweight="2pt">
                    <v:textbox>
                      <w:txbxContent>
                        <w:p w:rsidR="009C363F" w:rsidRDefault="009C363F" w:rsidP="00023CC2"/>
                      </w:txbxContent>
                    </v:textbox>
                  </v:rect>
                </v:group>
                <v:line id="直接连接符 456" o:spid="_x0000_s1030" style="position:absolute;visibility:visible;mso-wrap-style:square" from="-4286,54243" to="95726,5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" strokecolor="black [3213]" strokeweight="1pt"/>
              </v:group>
            </w:pict>
          </mc:Fallback>
        </mc:AlternateContent>
      </w:r>
      <w:r w:rsidR="00C8694A">
        <w:rPr>
          <w:rFonts w:hint="eastAsia"/>
          <w:noProof/>
        </w:rPr>
        <w:t>华睿</w:t>
      </w:r>
      <w:r w:rsidR="00C8694A">
        <w:rPr>
          <w:rFonts w:hint="eastAsia"/>
          <w:noProof/>
        </w:rPr>
        <w:t>V</w:t>
      </w:r>
      <w:r w:rsidR="00C8694A">
        <w:rPr>
          <w:noProof/>
        </w:rPr>
        <w:t>PN</w:t>
      </w:r>
      <w:r w:rsidR="00C8694A">
        <w:rPr>
          <w:rFonts w:hint="eastAsia"/>
          <w:noProof/>
        </w:rPr>
        <w:t>客户端使用手册</w:t>
      </w:r>
      <w:bookmarkEnd w:id="1"/>
      <w:bookmarkEnd w:id="2"/>
      <w:r w:rsidR="00C8694A">
        <w:rPr>
          <w:rFonts w:hint="eastAsia"/>
          <w:noProof/>
        </w:rPr>
        <w:t>V</w:t>
      </w:r>
      <w:r w:rsidR="00C8694A">
        <w:rPr>
          <w:noProof/>
        </w:rPr>
        <w:t>1.0</w:t>
      </w:r>
    </w:p>
    <w:p w:rsidR="00023CC2" w:rsidRPr="00224723" w:rsidRDefault="009C363F" w:rsidP="00023CC2">
      <w:pPr>
        <w:pStyle w:val="af1"/>
        <w:ind w:left="840"/>
        <w:rPr>
          <w:b/>
        </w:rPr>
      </w:pPr>
      <w:r>
        <w:rPr>
          <w:rFonts w:hint="eastAsia"/>
          <w:b/>
        </w:rPr>
        <w:t>华睿科技</w:t>
      </w:r>
      <w:r w:rsidR="00023CC2" w:rsidRPr="00224723">
        <w:rPr>
          <w:rFonts w:hint="eastAsia"/>
          <w:b/>
        </w:rPr>
        <w:t>保障</w:t>
      </w:r>
      <w:r>
        <w:rPr>
          <w:rFonts w:hint="eastAsia"/>
          <w:b/>
        </w:rPr>
        <w:t>计算机</w:t>
      </w:r>
      <w:r w:rsidR="00023CC2" w:rsidRPr="00224723">
        <w:rPr>
          <w:rFonts w:hint="eastAsia"/>
          <w:b/>
        </w:rPr>
        <w:t>设备基本网络安全的必须措施</w:t>
      </w:r>
      <w:r>
        <w:rPr>
          <w:rFonts w:hint="eastAsia"/>
          <w:b/>
        </w:rPr>
        <w:t>，需要通过</w:t>
      </w:r>
      <w:r>
        <w:rPr>
          <w:rFonts w:hint="eastAsia"/>
          <w:b/>
        </w:rPr>
        <w:t>V</w:t>
      </w:r>
      <w:r>
        <w:rPr>
          <w:b/>
        </w:rPr>
        <w:t>PN</w:t>
      </w:r>
      <w:r w:rsidR="00441FFF">
        <w:rPr>
          <w:rFonts w:hint="eastAsia"/>
          <w:b/>
        </w:rPr>
        <w:t>客户端</w:t>
      </w:r>
      <w:r>
        <w:rPr>
          <w:rFonts w:hint="eastAsia"/>
          <w:b/>
        </w:rPr>
        <w:t>访问公司内网</w:t>
      </w:r>
      <w:r w:rsidR="00023CC2" w:rsidRPr="00224723">
        <w:rPr>
          <w:rFonts w:hint="eastAsia"/>
          <w:b/>
        </w:rPr>
        <w:t>：</w:t>
      </w:r>
    </w:p>
    <w:p w:rsidR="00023CC2" w:rsidRDefault="009C363F" w:rsidP="002F5DEC">
      <w:pPr>
        <w:pStyle w:val="af1"/>
        <w:numPr>
          <w:ilvl w:val="0"/>
          <w:numId w:val="18"/>
        </w:numPr>
        <w:ind w:leftChars="0" w:left="1021" w:hanging="181"/>
        <w:rPr>
          <w:b/>
        </w:rPr>
      </w:pPr>
      <w:r>
        <w:rPr>
          <w:rFonts w:hint="eastAsia"/>
          <w:b/>
        </w:rPr>
        <w:t>快速安装指南</w:t>
      </w:r>
    </w:p>
    <w:p w:rsidR="00023CC2" w:rsidRDefault="009C363F" w:rsidP="002F5DEC">
      <w:pPr>
        <w:pStyle w:val="af1"/>
        <w:numPr>
          <w:ilvl w:val="0"/>
          <w:numId w:val="20"/>
        </w:numPr>
        <w:ind w:leftChars="0"/>
      </w:pPr>
      <w:r>
        <w:rPr>
          <w:rFonts w:hint="eastAsia"/>
        </w:rPr>
        <w:t>下载</w:t>
      </w:r>
      <w:r w:rsidRPr="009C363F">
        <w:t xml:space="preserve">FortiClient VPN </w:t>
      </w:r>
      <w:r>
        <w:rPr>
          <w:rFonts w:hint="eastAsia"/>
        </w:rPr>
        <w:t>客户端程序，下载链接：</w:t>
      </w:r>
      <w:hyperlink r:id="rId8" w:anchor="vpn" w:tgtFrame="_self" w:history="1">
        <w:r>
          <w:rPr>
            <w:rStyle w:val="aff"/>
            <w:rFonts w:ascii="Arial" w:hAnsi="Arial" w:cs="Arial"/>
            <w:color w:val="2D7BBC"/>
            <w:shd w:val="clear" w:color="auto" w:fill="FAFAFA"/>
          </w:rPr>
          <w:t>FortiClient VPN only</w:t>
        </w:r>
      </w:hyperlink>
      <w:r>
        <w:rPr>
          <w:rFonts w:hint="eastAsia"/>
        </w:rPr>
        <w:t>；</w:t>
      </w:r>
    </w:p>
    <w:p w:rsidR="009C363F" w:rsidRPr="00224723" w:rsidRDefault="009C363F" w:rsidP="002F5DEC">
      <w:pPr>
        <w:pStyle w:val="af1"/>
        <w:numPr>
          <w:ilvl w:val="0"/>
          <w:numId w:val="20"/>
        </w:numPr>
        <w:ind w:leftChars="0"/>
      </w:pPr>
      <w:r>
        <w:rPr>
          <w:rFonts w:hint="eastAsia"/>
        </w:rPr>
        <w:t>运行安装程序</w:t>
      </w:r>
      <w:r w:rsidRPr="009C363F">
        <w:t>FortiClientVPNOnlineInstalle</w:t>
      </w:r>
      <w:r>
        <w:rPr>
          <w:rFonts w:hint="eastAsia"/>
        </w:rPr>
        <w:t>r</w:t>
      </w:r>
      <w:r>
        <w:rPr>
          <w:rFonts w:hint="eastAsia"/>
        </w:rPr>
        <w:t>，根据提示安装及重启计算机</w:t>
      </w:r>
    </w:p>
    <w:p w:rsidR="00023CC2" w:rsidRDefault="00441FFF" w:rsidP="002F5DEC">
      <w:pPr>
        <w:pStyle w:val="af1"/>
        <w:numPr>
          <w:ilvl w:val="0"/>
          <w:numId w:val="18"/>
        </w:numPr>
        <w:ind w:leftChars="0" w:left="1021" w:hanging="181"/>
        <w:rPr>
          <w:b/>
        </w:rPr>
      </w:pPr>
      <w:r>
        <w:rPr>
          <w:rFonts w:hint="eastAsia"/>
          <w:b/>
        </w:rPr>
        <w:t>配置</w:t>
      </w:r>
      <w:r>
        <w:rPr>
          <w:rFonts w:hint="eastAsia"/>
          <w:b/>
        </w:rPr>
        <w:t>V</w:t>
      </w:r>
      <w:r>
        <w:rPr>
          <w:b/>
        </w:rPr>
        <w:t>PN</w:t>
      </w:r>
    </w:p>
    <w:p w:rsidR="00023CC2" w:rsidRDefault="00904A7D" w:rsidP="002F5DEC">
      <w:pPr>
        <w:pStyle w:val="af1"/>
        <w:numPr>
          <w:ilvl w:val="0"/>
          <w:numId w:val="21"/>
        </w:numPr>
        <w:ind w:leftChars="0"/>
      </w:pPr>
      <w:r>
        <w:rPr>
          <w:rFonts w:hint="eastAsia"/>
        </w:rPr>
        <w:t>配置参数：连接名称、描述请自定义</w:t>
      </w:r>
      <w:r w:rsidR="00AF0472">
        <w:rPr>
          <w:rFonts w:hint="eastAsia"/>
        </w:rPr>
        <w:t>，填入下述远程网关，保存用户名（工号）</w:t>
      </w:r>
    </w:p>
    <w:p w:rsidR="00904A7D" w:rsidRDefault="00904A7D" w:rsidP="002F5DEC">
      <w:pPr>
        <w:pStyle w:val="af1"/>
        <w:numPr>
          <w:ilvl w:val="0"/>
          <w:numId w:val="21"/>
        </w:numPr>
        <w:ind w:leftChars="0"/>
      </w:pPr>
      <w:r>
        <w:rPr>
          <w:rFonts w:hint="eastAsia"/>
        </w:rPr>
        <w:t>电信远程网关：</w:t>
      </w:r>
      <w:r>
        <w:t>101.69.251.146</w:t>
      </w:r>
      <w:r w:rsidRPr="00904A7D">
        <w:t>:10443</w:t>
      </w:r>
    </w:p>
    <w:p w:rsidR="00904A7D" w:rsidRPr="00224723" w:rsidRDefault="00904A7D" w:rsidP="002F5DEC">
      <w:pPr>
        <w:pStyle w:val="af1"/>
        <w:numPr>
          <w:ilvl w:val="0"/>
          <w:numId w:val="21"/>
        </w:numPr>
        <w:ind w:leftChars="0"/>
      </w:pPr>
      <w:r>
        <w:rPr>
          <w:rFonts w:hint="eastAsia"/>
        </w:rPr>
        <w:t>联通远程网关：</w:t>
      </w:r>
      <w:r w:rsidRPr="00904A7D">
        <w:t>60.190.252.186:10443</w:t>
      </w:r>
    </w:p>
    <w:p w:rsidR="00904A7D" w:rsidRDefault="00904A7D" w:rsidP="00023CC2">
      <w:pPr>
        <w:pStyle w:val="af1"/>
        <w:ind w:left="840"/>
      </w:pPr>
      <w:r w:rsidRPr="00904A7D">
        <w:drawing>
          <wp:inline distT="0" distB="0" distL="0" distR="0" wp14:anchorId="493DB0E5" wp14:editId="7F347AF6">
            <wp:extent cx="2608385" cy="2093407"/>
            <wp:effectExtent l="0" t="0" r="190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052" cy="21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A7D">
        <w:t xml:space="preserve"> </w:t>
      </w:r>
      <w:r>
        <w:rPr>
          <w:noProof/>
        </w:rPr>
        <w:drawing>
          <wp:inline distT="0" distB="0" distL="0" distR="0" wp14:anchorId="2EE17852" wp14:editId="44EFB207">
            <wp:extent cx="2620108" cy="2091356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038" cy="21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472" w:rsidRPr="00AF0472" w:rsidRDefault="00AF0472" w:rsidP="002F5DEC">
      <w:pPr>
        <w:pStyle w:val="af1"/>
        <w:numPr>
          <w:ilvl w:val="0"/>
          <w:numId w:val="18"/>
        </w:numPr>
        <w:ind w:leftChars="0" w:left="1021" w:hanging="181"/>
        <w:rPr>
          <w:b/>
        </w:rPr>
      </w:pPr>
      <w:r>
        <w:rPr>
          <w:rFonts w:hint="eastAsia"/>
          <w:b/>
        </w:rPr>
        <w:t>登录使用</w:t>
      </w:r>
      <w:r>
        <w:rPr>
          <w:rFonts w:hint="eastAsia"/>
          <w:b/>
        </w:rPr>
        <w:t>V</w:t>
      </w:r>
      <w:r>
        <w:rPr>
          <w:b/>
        </w:rPr>
        <w:t>PN</w:t>
      </w:r>
    </w:p>
    <w:p w:rsidR="00AF0472" w:rsidRDefault="00AF0472" w:rsidP="002F5DEC">
      <w:pPr>
        <w:pStyle w:val="af1"/>
        <w:numPr>
          <w:ilvl w:val="0"/>
          <w:numId w:val="22"/>
        </w:numPr>
        <w:ind w:leftChars="0"/>
      </w:pPr>
      <w:r>
        <w:rPr>
          <w:rFonts w:hint="eastAsia"/>
        </w:rPr>
        <w:t>确保计算机已接入互联网</w:t>
      </w:r>
    </w:p>
    <w:p w:rsidR="00AF0472" w:rsidRDefault="00AF0472" w:rsidP="002F5DEC">
      <w:pPr>
        <w:pStyle w:val="af1"/>
        <w:numPr>
          <w:ilvl w:val="0"/>
          <w:numId w:val="22"/>
        </w:numPr>
        <w:ind w:leftChars="0"/>
      </w:pPr>
      <w:r>
        <w:rPr>
          <w:rFonts w:hint="eastAsia"/>
        </w:rPr>
        <w:t>选择</w:t>
      </w:r>
      <w:r>
        <w:rPr>
          <w:rFonts w:hint="eastAsia"/>
        </w:rPr>
        <w:t>V</w:t>
      </w:r>
      <w:r>
        <w:t>PN</w:t>
      </w:r>
      <w:r>
        <w:rPr>
          <w:rFonts w:hint="eastAsia"/>
        </w:rPr>
        <w:t>连接：（上述配置的电信或联通），正常都可使用，如遇网络卡顿可切换链路；</w:t>
      </w:r>
    </w:p>
    <w:p w:rsidR="00AF0472" w:rsidRDefault="00AF0472" w:rsidP="002F5DEC">
      <w:pPr>
        <w:pStyle w:val="af1"/>
        <w:numPr>
          <w:ilvl w:val="0"/>
          <w:numId w:val="22"/>
        </w:numPr>
        <w:ind w:leftChars="0"/>
      </w:pPr>
      <w:r>
        <w:rPr>
          <w:rFonts w:hint="eastAsia"/>
        </w:rPr>
        <w:t>用户名：工号，密码为华睿域密码（账号密码错误会弹窗错误码</w:t>
      </w:r>
      <w:r>
        <w:rPr>
          <w:rFonts w:hint="eastAsia"/>
        </w:rPr>
        <w:t>-</w:t>
      </w:r>
      <w:r>
        <w:t>7200</w:t>
      </w:r>
      <w:r>
        <w:rPr>
          <w:rFonts w:hint="eastAsia"/>
        </w:rPr>
        <w:t>）</w:t>
      </w:r>
    </w:p>
    <w:p w:rsidR="00441FFF" w:rsidRDefault="00904A7D" w:rsidP="00023CC2">
      <w:pPr>
        <w:pStyle w:val="af1"/>
        <w:ind w:left="840"/>
        <w:rPr>
          <w:rFonts w:hint="eastAsia"/>
        </w:rPr>
      </w:pPr>
      <w:r w:rsidRPr="00904A7D">
        <w:rPr>
          <w:noProof/>
        </w:rPr>
        <w:t xml:space="preserve"> </w:t>
      </w:r>
      <w:r w:rsidR="00AF0472" w:rsidRPr="00AF0472">
        <w:rPr>
          <w:noProof/>
        </w:rPr>
        <w:drawing>
          <wp:inline distT="0" distB="0" distL="0" distR="0" wp14:anchorId="62C0AC18" wp14:editId="6FE0CAA4">
            <wp:extent cx="2543468" cy="2034142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1228" cy="20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472" w:rsidRPr="00AF0472">
        <w:rPr>
          <w:noProof/>
        </w:rPr>
        <w:t xml:space="preserve"> </w:t>
      </w:r>
      <w:r w:rsidR="00AF0472" w:rsidRPr="00AF0472">
        <w:rPr>
          <w:noProof/>
        </w:rPr>
        <w:drawing>
          <wp:inline distT="0" distB="0" distL="0" distR="0" wp14:anchorId="3DB738D9" wp14:editId="416F3839">
            <wp:extent cx="2693199" cy="194012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560" cy="19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CC2" w:rsidRDefault="00DD1281" w:rsidP="002F5DEC">
      <w:pPr>
        <w:pStyle w:val="af1"/>
        <w:numPr>
          <w:ilvl w:val="0"/>
          <w:numId w:val="18"/>
        </w:numPr>
        <w:ind w:leftChars="0" w:left="1021" w:hanging="181"/>
        <w:rPr>
          <w:b/>
        </w:rPr>
      </w:pPr>
      <w:r>
        <w:rPr>
          <w:rFonts w:hint="eastAsia"/>
          <w:b/>
        </w:rPr>
        <w:t>V</w:t>
      </w:r>
      <w:r>
        <w:rPr>
          <w:b/>
        </w:rPr>
        <w:t>PN</w:t>
      </w:r>
      <w:r>
        <w:rPr>
          <w:rFonts w:hint="eastAsia"/>
          <w:b/>
        </w:rPr>
        <w:t>应用与权限</w:t>
      </w:r>
    </w:p>
    <w:p w:rsidR="00DD1281" w:rsidRDefault="00DD1281" w:rsidP="00DD1281">
      <w:pPr>
        <w:pStyle w:val="af1"/>
        <w:ind w:leftChars="0" w:left="1021"/>
        <w:rPr>
          <w:rFonts w:hint="eastAsia"/>
        </w:rPr>
      </w:pPr>
      <w:r w:rsidRPr="00DD1281">
        <w:rPr>
          <w:rFonts w:hint="eastAsia"/>
        </w:rPr>
        <w:t>V</w:t>
      </w:r>
      <w:r w:rsidRPr="00DD1281">
        <w:t>PN</w:t>
      </w:r>
      <w:r w:rsidRPr="00DD1281">
        <w:rPr>
          <w:rFonts w:hint="eastAsia"/>
        </w:rPr>
        <w:t>主要应用于</w:t>
      </w:r>
      <w:r>
        <w:rPr>
          <w:rFonts w:hint="eastAsia"/>
        </w:rPr>
        <w:t>公司外网络访问公司内网或使用公司邮箱、研发虚拟桌面、</w:t>
      </w:r>
      <w:r>
        <w:rPr>
          <w:rFonts w:hint="eastAsia"/>
        </w:rPr>
        <w:t>P</w:t>
      </w:r>
      <w:r>
        <w:t>LM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t>RP</w:t>
      </w:r>
      <w:r>
        <w:rPr>
          <w:rFonts w:hint="eastAsia"/>
        </w:rPr>
        <w:t>等，请确保已完成</w:t>
      </w:r>
      <w:hyperlink r:id="rId13" w:history="1">
        <w:r w:rsidRPr="00DD1281">
          <w:rPr>
            <w:rStyle w:val="aff"/>
            <w:rFonts w:hint="eastAsia"/>
          </w:rPr>
          <w:t>权限申请</w:t>
        </w:r>
      </w:hyperlink>
      <w:r>
        <w:t>,</w:t>
      </w:r>
      <w:r>
        <w:rPr>
          <w:rFonts w:hint="eastAsia"/>
        </w:rPr>
        <w:t>并在权限有效期限内。权限申请路径</w:t>
      </w:r>
    </w:p>
    <w:p w:rsidR="00DD1281" w:rsidRDefault="00DD1281" w:rsidP="00DD1281">
      <w:pPr>
        <w:pStyle w:val="af1"/>
        <w:ind w:leftChars="0" w:left="1021"/>
        <w:rPr>
          <w:rFonts w:ascii="Microsoft YaHei UI" w:eastAsia="Microsoft YaHei UI" w:hAnsi="Microsoft YaHei UI"/>
          <w:color w:val="333333"/>
          <w:shd w:val="clear" w:color="auto" w:fill="EEEEEE"/>
        </w:rPr>
      </w:pPr>
      <w:r>
        <w:rPr>
          <w:rFonts w:ascii="Microsoft YaHei UI" w:eastAsia="Microsoft YaHei UI" w:hAnsi="Microsoft YaHei UI" w:hint="eastAsia"/>
          <w:color w:val="333333"/>
          <w:shd w:val="clear" w:color="auto" w:fill="EEEEEE"/>
        </w:rPr>
        <w:lastRenderedPageBreak/>
        <w:t>华睿科技内部员工门户/公共办公/流程IT/SSL VPN权限</w:t>
      </w:r>
    </w:p>
    <w:p w:rsidR="00DD1281" w:rsidRPr="00DD1281" w:rsidRDefault="00DD1281" w:rsidP="00DD1281">
      <w:pPr>
        <w:pStyle w:val="af1"/>
        <w:ind w:leftChars="0" w:left="1021"/>
        <w:rPr>
          <w:rFonts w:hint="eastAsia"/>
        </w:rPr>
      </w:pPr>
      <w:r w:rsidRPr="00DD1281">
        <w:rPr>
          <w:rFonts w:hint="eastAsia"/>
        </w:rPr>
        <w:t>注：</w:t>
      </w:r>
      <w:r>
        <w:rPr>
          <w:rFonts w:hint="eastAsia"/>
        </w:rPr>
        <w:t>一线</w:t>
      </w:r>
      <w:r>
        <w:rPr>
          <w:rFonts w:hint="eastAsia"/>
        </w:rPr>
        <w:t>销售人员入职默认开通门户和邮箱的</w:t>
      </w:r>
      <w:r>
        <w:t>VPN</w:t>
      </w:r>
      <w:r>
        <w:rPr>
          <w:rFonts w:hint="eastAsia"/>
        </w:rPr>
        <w:t>权限，如无法登录请通过导师、</w:t>
      </w:r>
      <w:r>
        <w:rPr>
          <w:rFonts w:hint="eastAsia"/>
        </w:rPr>
        <w:t>H</w:t>
      </w:r>
      <w:r>
        <w:t>RBP</w:t>
      </w:r>
      <w:r>
        <w:rPr>
          <w:rFonts w:hint="eastAsia"/>
        </w:rPr>
        <w:t>或同事联系流程</w:t>
      </w:r>
      <w:r>
        <w:rPr>
          <w:rFonts w:hint="eastAsia"/>
        </w:rPr>
        <w:t>I</w:t>
      </w:r>
      <w:r>
        <w:t>T</w:t>
      </w:r>
      <w:r>
        <w:rPr>
          <w:rFonts w:hint="eastAsia"/>
        </w:rPr>
        <w:t>部确认权限。</w:t>
      </w:r>
    </w:p>
    <w:p w:rsidR="00DD1281" w:rsidRDefault="00DD1281" w:rsidP="002F5DEC">
      <w:pPr>
        <w:pStyle w:val="af1"/>
        <w:numPr>
          <w:ilvl w:val="0"/>
          <w:numId w:val="18"/>
        </w:numPr>
        <w:ind w:leftChars="0" w:left="1021" w:hanging="181"/>
        <w:rPr>
          <w:b/>
        </w:rPr>
      </w:pPr>
      <w:r>
        <w:rPr>
          <w:rFonts w:hint="eastAsia"/>
          <w:b/>
        </w:rPr>
        <w:t>V</w:t>
      </w:r>
      <w:r>
        <w:rPr>
          <w:b/>
        </w:rPr>
        <w:t>PN</w:t>
      </w:r>
      <w:r>
        <w:rPr>
          <w:rFonts w:hint="eastAsia"/>
          <w:b/>
        </w:rPr>
        <w:t>用户群体应用指南</w:t>
      </w:r>
    </w:p>
    <w:p w:rsidR="00DD1281" w:rsidRDefault="00DD1281" w:rsidP="002F5DEC">
      <w:pPr>
        <w:pStyle w:val="af1"/>
        <w:numPr>
          <w:ilvl w:val="1"/>
          <w:numId w:val="18"/>
        </w:numPr>
        <w:ind w:leftChars="0"/>
        <w:rPr>
          <w:b/>
        </w:rPr>
      </w:pPr>
      <w:r>
        <w:rPr>
          <w:rFonts w:hint="eastAsia"/>
          <w:b/>
        </w:rPr>
        <w:t>一线人员</w:t>
      </w:r>
    </w:p>
    <w:p w:rsidR="00DD1281" w:rsidRPr="00DD1281" w:rsidRDefault="00DD1281" w:rsidP="002F5DEC">
      <w:pPr>
        <w:pStyle w:val="af1"/>
        <w:numPr>
          <w:ilvl w:val="2"/>
          <w:numId w:val="18"/>
        </w:numPr>
        <w:ind w:leftChars="0"/>
      </w:pPr>
      <w:r w:rsidRPr="00DD1281">
        <w:rPr>
          <w:rFonts w:hint="eastAsia"/>
        </w:rPr>
        <w:t>销售等一线</w:t>
      </w:r>
      <w:r>
        <w:rPr>
          <w:rFonts w:hint="eastAsia"/>
        </w:rPr>
        <w:t>外地常驻人员，确保能正常使用华睿内部门户和邮箱权限</w:t>
      </w:r>
    </w:p>
    <w:p w:rsidR="00DD1281" w:rsidRDefault="00DD1281" w:rsidP="002F5DEC">
      <w:pPr>
        <w:pStyle w:val="af1"/>
        <w:numPr>
          <w:ilvl w:val="1"/>
          <w:numId w:val="18"/>
        </w:numPr>
        <w:ind w:leftChars="0"/>
        <w:rPr>
          <w:b/>
        </w:rPr>
      </w:pPr>
      <w:r>
        <w:rPr>
          <w:rFonts w:hint="eastAsia"/>
          <w:b/>
        </w:rPr>
        <w:t>研发出差或居家人员</w:t>
      </w:r>
    </w:p>
    <w:p w:rsidR="00DD1281" w:rsidRPr="00DD1281" w:rsidRDefault="00DD1281" w:rsidP="002F5DEC">
      <w:pPr>
        <w:pStyle w:val="af1"/>
        <w:numPr>
          <w:ilvl w:val="2"/>
          <w:numId w:val="18"/>
        </w:numPr>
        <w:ind w:leftChars="0"/>
        <w:rPr>
          <w:b/>
        </w:rPr>
      </w:pPr>
      <w:r>
        <w:rPr>
          <w:rFonts w:hint="eastAsia"/>
        </w:rPr>
        <w:t>研发临时出差人员按需申请“外部访问研发虚拟桌面”权限；</w:t>
      </w:r>
    </w:p>
    <w:p w:rsidR="00DD1281" w:rsidRPr="00EB1172" w:rsidRDefault="00DD1281" w:rsidP="002F5DEC">
      <w:pPr>
        <w:pStyle w:val="af1"/>
        <w:numPr>
          <w:ilvl w:val="2"/>
          <w:numId w:val="18"/>
        </w:numPr>
        <w:ind w:leftChars="0"/>
        <w:rPr>
          <w:b/>
        </w:rPr>
      </w:pPr>
      <w:r>
        <w:rPr>
          <w:rFonts w:ascii="宋体" w:eastAsia="宋体" w:hAnsi="宋体" w:hint="eastAsia"/>
        </w:rPr>
        <w:t>完成V</w:t>
      </w:r>
      <w:r>
        <w:rPr>
          <w:rFonts w:ascii="宋体" w:eastAsia="宋体" w:hAnsi="宋体"/>
        </w:rPr>
        <w:t>PN</w:t>
      </w:r>
      <w:r>
        <w:rPr>
          <w:rFonts w:ascii="宋体" w:eastAsia="宋体" w:hAnsi="宋体" w:hint="eastAsia"/>
        </w:rPr>
        <w:t>连接后，</w:t>
      </w:r>
      <w:r>
        <w:rPr>
          <w:rFonts w:ascii="宋体" w:eastAsia="宋体" w:hAnsi="宋体" w:hint="eastAsia"/>
        </w:rPr>
        <w:t>打开网页</w:t>
      </w:r>
      <w:hyperlink r:id="rId14" w:history="1">
        <w:r w:rsidRPr="00AE6F0D">
          <w:rPr>
            <w:rStyle w:val="aff"/>
          </w:rPr>
          <w:t>https://vapp.irayple.com</w:t>
        </w:r>
      </w:hyperlink>
      <w:r w:rsidRPr="008A1470">
        <w:rPr>
          <w:rFonts w:ascii="宋体" w:eastAsia="宋体" w:hAnsi="宋体"/>
        </w:rPr>
        <w:t>并输入</w:t>
      </w:r>
      <w:r>
        <w:rPr>
          <w:rFonts w:ascii="宋体" w:eastAsia="宋体" w:hAnsi="宋体" w:hint="eastAsia"/>
        </w:rPr>
        <w:t>华睿域</w:t>
      </w:r>
      <w:r w:rsidRPr="008A1470">
        <w:rPr>
          <w:rFonts w:ascii="宋体" w:eastAsia="宋体" w:hAnsi="宋体"/>
        </w:rPr>
        <w:t>账号</w:t>
      </w:r>
      <w:r>
        <w:rPr>
          <w:rFonts w:ascii="宋体" w:eastAsia="宋体" w:hAnsi="宋体" w:hint="eastAsia"/>
        </w:rPr>
        <w:t>登录</w:t>
      </w:r>
    </w:p>
    <w:p w:rsidR="00EB1172" w:rsidRPr="00EB1172" w:rsidRDefault="00EB1172" w:rsidP="002F5DEC">
      <w:pPr>
        <w:pStyle w:val="af1"/>
        <w:numPr>
          <w:ilvl w:val="2"/>
          <w:numId w:val="18"/>
        </w:numPr>
        <w:ind w:leftChars="0"/>
        <w:rPr>
          <w:b/>
        </w:rPr>
      </w:pPr>
      <w:r>
        <w:rPr>
          <w:rFonts w:ascii="宋体" w:eastAsia="宋体" w:hAnsi="宋体" w:hint="eastAsia"/>
        </w:rPr>
        <w:t>选择远程连接桌面即可正常连接工作机（输入个人虚拟化P</w:t>
      </w:r>
      <w:r>
        <w:rPr>
          <w:rFonts w:ascii="宋体" w:eastAsia="宋体" w:hAnsi="宋体"/>
        </w:rPr>
        <w:t>VS</w:t>
      </w:r>
      <w:r>
        <w:rPr>
          <w:rFonts w:ascii="宋体" w:eastAsia="宋体" w:hAnsi="宋体" w:hint="eastAsia"/>
        </w:rPr>
        <w:t>计算机的I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地址）</w:t>
      </w:r>
    </w:p>
    <w:p w:rsidR="00EB1172" w:rsidRDefault="00EB1172" w:rsidP="00EB1172">
      <w:pPr>
        <w:pStyle w:val="af1"/>
        <w:ind w:leftChars="0" w:left="210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注：请先记录个人P</w:t>
      </w:r>
      <w:r>
        <w:rPr>
          <w:rFonts w:ascii="宋体" w:eastAsia="宋体" w:hAnsi="宋体"/>
        </w:rPr>
        <w:t>VS</w:t>
      </w:r>
      <w:r>
        <w:rPr>
          <w:rFonts w:ascii="宋体" w:eastAsia="宋体" w:hAnsi="宋体" w:hint="eastAsia"/>
        </w:rPr>
        <w:t>的I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地址或咨询5</w:t>
      </w:r>
      <w:r>
        <w:rPr>
          <w:rFonts w:ascii="宋体" w:eastAsia="宋体" w:hAnsi="宋体"/>
        </w:rPr>
        <w:t>58868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帮忙查询。</w:t>
      </w:r>
    </w:p>
    <w:p w:rsidR="00EB1172" w:rsidRDefault="00EB1172" w:rsidP="00EB1172">
      <w:pPr>
        <w:pStyle w:val="af1"/>
        <w:ind w:leftChars="600" w:left="1260"/>
        <w:rPr>
          <w:b/>
        </w:rPr>
      </w:pPr>
      <w:r>
        <w:rPr>
          <w:noProof/>
        </w:rPr>
        <w:drawing>
          <wp:inline distT="0" distB="0" distL="0" distR="0" wp14:anchorId="34C12A8C" wp14:editId="718A02EA">
            <wp:extent cx="2479431" cy="1801185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1286" cy="18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BB26E" wp14:editId="6BF92304">
            <wp:extent cx="2743200" cy="1768964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0004" cy="17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72" w:rsidRDefault="00EB1172" w:rsidP="00EB1172">
      <w:pPr>
        <w:pStyle w:val="af1"/>
        <w:ind w:leftChars="600" w:left="1260"/>
        <w:rPr>
          <w:rFonts w:hint="eastAsia"/>
          <w:b/>
        </w:rPr>
      </w:pPr>
      <w:r>
        <w:rPr>
          <w:noProof/>
        </w:rPr>
        <w:drawing>
          <wp:inline distT="0" distB="0" distL="0" distR="0" wp14:anchorId="21C9E815" wp14:editId="59D923A7">
            <wp:extent cx="2756897" cy="1963616"/>
            <wp:effectExtent l="0" t="0" r="571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2284" cy="198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BA019" wp14:editId="7129AD28">
            <wp:extent cx="2414953" cy="1887220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025" cy="19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281" w:rsidRDefault="00DD1281" w:rsidP="002F5DEC">
      <w:pPr>
        <w:pStyle w:val="af1"/>
        <w:numPr>
          <w:ilvl w:val="1"/>
          <w:numId w:val="18"/>
        </w:numPr>
        <w:ind w:leftChars="0"/>
        <w:rPr>
          <w:b/>
        </w:rPr>
      </w:pPr>
      <w:r>
        <w:rPr>
          <w:rFonts w:hint="eastAsia"/>
          <w:b/>
        </w:rPr>
        <w:t>其他情况</w:t>
      </w:r>
      <w:bookmarkStart w:id="3" w:name="_GoBack"/>
      <w:bookmarkEnd w:id="3"/>
    </w:p>
    <w:p w:rsidR="00EB1172" w:rsidRPr="00EB1172" w:rsidRDefault="00EB1172" w:rsidP="002F5DEC">
      <w:pPr>
        <w:pStyle w:val="af1"/>
        <w:numPr>
          <w:ilvl w:val="2"/>
          <w:numId w:val="18"/>
        </w:numPr>
        <w:ind w:leftChars="0"/>
      </w:pPr>
      <w:r w:rsidRPr="00EB1172">
        <w:rPr>
          <w:rFonts w:hint="eastAsia"/>
        </w:rPr>
        <w:t>其他紧急或必要的场景按需申请</w:t>
      </w:r>
      <w:r w:rsidRPr="00EB1172">
        <w:rPr>
          <w:rFonts w:hint="eastAsia"/>
        </w:rPr>
        <w:t>P</w:t>
      </w:r>
      <w:r w:rsidRPr="00EB1172">
        <w:t>LM</w:t>
      </w:r>
      <w:r w:rsidRPr="00EB1172">
        <w:rPr>
          <w:rFonts w:hint="eastAsia"/>
        </w:rPr>
        <w:t>或</w:t>
      </w:r>
      <w:r w:rsidRPr="00EB1172">
        <w:rPr>
          <w:rFonts w:hint="eastAsia"/>
        </w:rPr>
        <w:t>E</w:t>
      </w:r>
      <w:r w:rsidRPr="00EB1172">
        <w:t>RP</w:t>
      </w:r>
      <w:r w:rsidRPr="00EB1172">
        <w:rPr>
          <w:rFonts w:hint="eastAsia"/>
        </w:rPr>
        <w:t>等系统</w:t>
      </w:r>
      <w:r w:rsidRPr="00EB1172">
        <w:rPr>
          <w:rFonts w:hint="eastAsia"/>
        </w:rPr>
        <w:t>V</w:t>
      </w:r>
      <w:r w:rsidRPr="00EB1172">
        <w:t>PN</w:t>
      </w:r>
      <w:r w:rsidRPr="00EB1172">
        <w:rPr>
          <w:rFonts w:hint="eastAsia"/>
        </w:rPr>
        <w:t>权限，严控人员范围和权限</w:t>
      </w:r>
      <w:r>
        <w:rPr>
          <w:rFonts w:hint="eastAsia"/>
        </w:rPr>
        <w:t>有效期。</w:t>
      </w:r>
      <w:bookmarkEnd w:id="0"/>
    </w:p>
    <w:sectPr w:rsidR="00EB1172" w:rsidRPr="00EB1172" w:rsidSect="00AF0472">
      <w:pgSz w:w="11906" w:h="16838" w:code="9"/>
      <w:pgMar w:top="851" w:right="1134" w:bottom="1134" w:left="1134" w:header="283" w:footer="283" w:gutter="0"/>
      <w:pgNumType w:fmt="upperRoma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DEC" w:rsidRDefault="002F5DEC" w:rsidP="00EB03D9">
      <w:r>
        <w:separator/>
      </w:r>
    </w:p>
  </w:endnote>
  <w:endnote w:type="continuationSeparator" w:id="0">
    <w:p w:rsidR="002F5DEC" w:rsidRDefault="002F5DEC" w:rsidP="00EB0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DEC" w:rsidRDefault="002F5DEC" w:rsidP="00EB03D9">
      <w:r>
        <w:separator/>
      </w:r>
    </w:p>
  </w:footnote>
  <w:footnote w:type="continuationSeparator" w:id="0">
    <w:p w:rsidR="002F5DEC" w:rsidRDefault="002F5DEC" w:rsidP="00EB0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74B7"/>
    <w:multiLevelType w:val="hybridMultilevel"/>
    <w:tmpl w:val="0AD253FC"/>
    <w:lvl w:ilvl="0" w:tplc="3C1EC6F6">
      <w:start w:val="1"/>
      <w:numFmt w:val="decimal"/>
      <w:pStyle w:val="a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3D0816"/>
    <w:multiLevelType w:val="hybridMultilevel"/>
    <w:tmpl w:val="CB02AE08"/>
    <w:lvl w:ilvl="0" w:tplc="0409000F">
      <w:start w:val="1"/>
      <w:numFmt w:val="decimal"/>
      <w:pStyle w:val="a0"/>
      <w:lvlText w:val="%1."/>
      <w:lvlJc w:val="left"/>
      <w:pPr>
        <w:ind w:left="2122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ind w:left="2542" w:hanging="420"/>
      </w:pPr>
    </w:lvl>
    <w:lvl w:ilvl="2" w:tplc="0409001B" w:tentative="1">
      <w:start w:val="1"/>
      <w:numFmt w:val="lowerRoman"/>
      <w:lvlText w:val="%3."/>
      <w:lvlJc w:val="right"/>
      <w:pPr>
        <w:ind w:left="2962" w:hanging="420"/>
      </w:pPr>
    </w:lvl>
    <w:lvl w:ilvl="3" w:tplc="0409000F" w:tentative="1">
      <w:start w:val="1"/>
      <w:numFmt w:val="decimal"/>
      <w:lvlText w:val="%4."/>
      <w:lvlJc w:val="left"/>
      <w:pPr>
        <w:ind w:left="3382" w:hanging="420"/>
      </w:pPr>
    </w:lvl>
    <w:lvl w:ilvl="4" w:tplc="04090019" w:tentative="1">
      <w:start w:val="1"/>
      <w:numFmt w:val="lowerLetter"/>
      <w:lvlText w:val="%5)"/>
      <w:lvlJc w:val="left"/>
      <w:pPr>
        <w:ind w:left="3802" w:hanging="420"/>
      </w:pPr>
    </w:lvl>
    <w:lvl w:ilvl="5" w:tplc="0409001B" w:tentative="1">
      <w:start w:val="1"/>
      <w:numFmt w:val="lowerRoman"/>
      <w:lvlText w:val="%6."/>
      <w:lvlJc w:val="right"/>
      <w:pPr>
        <w:ind w:left="4222" w:hanging="420"/>
      </w:pPr>
    </w:lvl>
    <w:lvl w:ilvl="6" w:tplc="0409000F" w:tentative="1">
      <w:start w:val="1"/>
      <w:numFmt w:val="decimal"/>
      <w:lvlText w:val="%7."/>
      <w:lvlJc w:val="left"/>
      <w:pPr>
        <w:ind w:left="4642" w:hanging="420"/>
      </w:pPr>
    </w:lvl>
    <w:lvl w:ilvl="7" w:tplc="04090019" w:tentative="1">
      <w:start w:val="1"/>
      <w:numFmt w:val="lowerLetter"/>
      <w:lvlText w:val="%8)"/>
      <w:lvlJc w:val="left"/>
      <w:pPr>
        <w:ind w:left="5062" w:hanging="420"/>
      </w:pPr>
    </w:lvl>
    <w:lvl w:ilvl="8" w:tplc="0409001B" w:tentative="1">
      <w:start w:val="1"/>
      <w:numFmt w:val="lowerRoman"/>
      <w:lvlText w:val="%9."/>
      <w:lvlJc w:val="right"/>
      <w:pPr>
        <w:ind w:left="5482" w:hanging="420"/>
      </w:pPr>
    </w:lvl>
  </w:abstractNum>
  <w:abstractNum w:abstractNumId="2" w15:restartNumberingAfterBreak="0">
    <w:nsid w:val="09A22CBB"/>
    <w:multiLevelType w:val="multilevel"/>
    <w:tmpl w:val="A5B461F2"/>
    <w:lvl w:ilvl="0">
      <w:start w:val="1"/>
      <w:numFmt w:val="decimal"/>
      <w:pStyle w:val="a1"/>
      <w:lvlText w:val="%1"/>
      <w:lvlJc w:val="left"/>
      <w:pPr>
        <w:ind w:left="1259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F684892"/>
    <w:multiLevelType w:val="hybridMultilevel"/>
    <w:tmpl w:val="DF6A9F16"/>
    <w:lvl w:ilvl="0" w:tplc="A27297A8">
      <w:start w:val="1"/>
      <w:numFmt w:val="bullet"/>
      <w:pStyle w:val="Step1"/>
      <w:lvlText w:val=""/>
      <w:lvlJc w:val="left"/>
      <w:pPr>
        <w:ind w:left="2008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24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8" w:hanging="420"/>
      </w:pPr>
      <w:rPr>
        <w:rFonts w:ascii="Wingdings" w:hAnsi="Wingdings" w:hint="default"/>
      </w:rPr>
    </w:lvl>
  </w:abstractNum>
  <w:abstractNum w:abstractNumId="4" w15:restartNumberingAfterBreak="0">
    <w:nsid w:val="13EA2596"/>
    <w:multiLevelType w:val="multilevel"/>
    <w:tmpl w:val="FFB21B72"/>
    <w:lvl w:ilvl="0">
      <w:start w:val="1"/>
      <w:numFmt w:val="decimal"/>
      <w:pStyle w:val="a2"/>
      <w:suff w:val="space"/>
      <w:lvlText w:val="附录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3"/>
      <w:suff w:val="space"/>
      <w:lvlText w:val="附录%1.%2"/>
      <w:lvlJc w:val="left"/>
      <w:pPr>
        <w:ind w:left="0" w:firstLine="0"/>
      </w:pPr>
      <w:rPr>
        <w:rFonts w:hint="eastAsia"/>
        <w:b w:val="0"/>
      </w:rPr>
    </w:lvl>
    <w:lvl w:ilvl="2">
      <w:start w:val="1"/>
      <w:numFmt w:val="decimal"/>
      <w:pStyle w:val="a4"/>
      <w:lvlText w:val="附录%1.%2.%3"/>
      <w:lvlJc w:val="left"/>
      <w:pPr>
        <w:ind w:left="1418" w:hanging="1418"/>
      </w:pPr>
      <w:rPr>
        <w:rFonts w:ascii="Times New Roman" w:hAnsi="Times New Roman"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pStyle w:val="a5"/>
      <w:suff w:val="space"/>
      <w:lvlText w:val="附录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pStyle w:val="a6"/>
      <w:suff w:val="space"/>
      <w:lvlText w:val="附录表%1-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1B6234EB"/>
    <w:multiLevelType w:val="hybridMultilevel"/>
    <w:tmpl w:val="0736FE58"/>
    <w:lvl w:ilvl="0" w:tplc="0648765E">
      <w:start w:val="1"/>
      <w:numFmt w:val="bullet"/>
      <w:pStyle w:val="Step2"/>
      <w:lvlText w:val=""/>
      <w:lvlJc w:val="left"/>
      <w:pPr>
        <w:ind w:left="2971" w:hanging="420"/>
      </w:pPr>
      <w:rPr>
        <w:rFonts w:ascii="Wingdings" w:hAnsi="Wingdings" w:hint="default"/>
        <w:sz w:val="18"/>
        <w:szCs w:val="16"/>
      </w:rPr>
    </w:lvl>
    <w:lvl w:ilvl="1" w:tplc="04090003" w:tentative="1">
      <w:start w:val="1"/>
      <w:numFmt w:val="bullet"/>
      <w:lvlText w:val=""/>
      <w:lvlJc w:val="left"/>
      <w:pPr>
        <w:ind w:left="33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31" w:hanging="420"/>
      </w:pPr>
      <w:rPr>
        <w:rFonts w:ascii="Wingdings" w:hAnsi="Wingdings" w:hint="default"/>
      </w:rPr>
    </w:lvl>
  </w:abstractNum>
  <w:abstractNum w:abstractNumId="6" w15:restartNumberingAfterBreak="0">
    <w:nsid w:val="20B91C5E"/>
    <w:multiLevelType w:val="hybridMultilevel"/>
    <w:tmpl w:val="F51E17BA"/>
    <w:lvl w:ilvl="0" w:tplc="E968FC0C">
      <w:start w:val="1"/>
      <w:numFmt w:val="decimal"/>
      <w:lvlText w:val="%1."/>
      <w:lvlJc w:val="left"/>
      <w:pPr>
        <w:ind w:left="1134" w:hanging="29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336C022E"/>
    <w:multiLevelType w:val="hybridMultilevel"/>
    <w:tmpl w:val="EA6A74DA"/>
    <w:lvl w:ilvl="0" w:tplc="56F8D242">
      <w:start w:val="1"/>
      <w:numFmt w:val="bullet"/>
      <w:pStyle w:val="Step20"/>
      <w:lvlText w:val="◇"/>
      <w:lvlJc w:val="left"/>
      <w:pPr>
        <w:ind w:left="2427" w:hanging="420"/>
      </w:pPr>
      <w:rPr>
        <w:rFonts w:ascii="宋体" w:eastAsia="宋体" w:hAnsi="宋体" w:hint="eastAsia"/>
        <w:sz w:val="16"/>
      </w:rPr>
    </w:lvl>
    <w:lvl w:ilvl="1" w:tplc="04090003" w:tentative="1">
      <w:start w:val="1"/>
      <w:numFmt w:val="bullet"/>
      <w:lvlText w:val=""/>
      <w:lvlJc w:val="left"/>
      <w:pPr>
        <w:ind w:left="284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8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4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6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87" w:hanging="420"/>
      </w:pPr>
      <w:rPr>
        <w:rFonts w:ascii="Wingdings" w:hAnsi="Wingdings" w:hint="default"/>
      </w:rPr>
    </w:lvl>
  </w:abstractNum>
  <w:abstractNum w:abstractNumId="8" w15:restartNumberingAfterBreak="0">
    <w:nsid w:val="39966ADE"/>
    <w:multiLevelType w:val="hybridMultilevel"/>
    <w:tmpl w:val="63C2708A"/>
    <w:lvl w:ilvl="0" w:tplc="8EEC7EDA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  <w:sz w:val="18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1FC6612">
      <w:start w:val="1"/>
      <w:numFmt w:val="bullet"/>
      <w:pStyle w:val="Step10"/>
      <w:lvlText w:val=""/>
      <w:lvlJc w:val="left"/>
      <w:pPr>
        <w:ind w:left="2100" w:hanging="420"/>
      </w:pPr>
      <w:rPr>
        <w:rFonts w:ascii="Wingdings" w:hAnsi="Wingdings" w:hint="default"/>
        <w:sz w:val="16"/>
        <w:szCs w:val="16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F7123A3"/>
    <w:multiLevelType w:val="hybridMultilevel"/>
    <w:tmpl w:val="2C88D0DA"/>
    <w:lvl w:ilvl="0" w:tplc="B770D19A">
      <w:start w:val="1"/>
      <w:numFmt w:val="bullet"/>
      <w:pStyle w:val="a7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71D7390"/>
    <w:multiLevelType w:val="hybridMultilevel"/>
    <w:tmpl w:val="52EA66B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49131699"/>
    <w:multiLevelType w:val="hybridMultilevel"/>
    <w:tmpl w:val="E034E988"/>
    <w:lvl w:ilvl="0" w:tplc="AEA218A6">
      <w:start w:val="1"/>
      <w:numFmt w:val="bullet"/>
      <w:pStyle w:val="a8"/>
      <w:lvlText w:val=""/>
      <w:lvlJc w:val="left"/>
      <w:pPr>
        <w:ind w:left="126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493248B0"/>
    <w:multiLevelType w:val="hybridMultilevel"/>
    <w:tmpl w:val="A9AA6EAA"/>
    <w:lvl w:ilvl="0" w:tplc="099AB976">
      <w:start w:val="1"/>
      <w:numFmt w:val="bullet"/>
      <w:pStyle w:val="a9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4A740B1"/>
    <w:multiLevelType w:val="hybridMultilevel"/>
    <w:tmpl w:val="29B0D1AC"/>
    <w:lvl w:ilvl="0" w:tplc="282C6BA6">
      <w:start w:val="1"/>
      <w:numFmt w:val="bullet"/>
      <w:pStyle w:val="aa"/>
      <w:lvlText w:val=""/>
      <w:lvlJc w:val="left"/>
      <w:pPr>
        <w:ind w:left="1679" w:hanging="420"/>
      </w:pPr>
      <w:rPr>
        <w:rFonts w:ascii="Wingdings 2" w:hAnsi="Wingdings 2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20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9" w:hanging="420"/>
      </w:pPr>
      <w:rPr>
        <w:rFonts w:ascii="Wingdings" w:hAnsi="Wingdings" w:hint="default"/>
      </w:rPr>
    </w:lvl>
  </w:abstractNum>
  <w:abstractNum w:abstractNumId="14" w15:restartNumberingAfterBreak="0">
    <w:nsid w:val="56B77245"/>
    <w:multiLevelType w:val="hybridMultilevel"/>
    <w:tmpl w:val="207E003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57CE3BF7"/>
    <w:multiLevelType w:val="hybridMultilevel"/>
    <w:tmpl w:val="D16A721A"/>
    <w:lvl w:ilvl="0" w:tplc="E18EB8F6">
      <w:start w:val="1"/>
      <w:numFmt w:val="decimal"/>
      <w:pStyle w:val="Step11"/>
      <w:lvlText w:val="步骤%1"/>
      <w:lvlJc w:val="left"/>
      <w:pPr>
        <w:ind w:left="1588" w:hanging="75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673" w:hanging="420"/>
      </w:pPr>
    </w:lvl>
    <w:lvl w:ilvl="2" w:tplc="0409001B" w:tentative="1">
      <w:start w:val="1"/>
      <w:numFmt w:val="lowerRoman"/>
      <w:lvlText w:val="%3."/>
      <w:lvlJc w:val="right"/>
      <w:pPr>
        <w:ind w:left="2093" w:hanging="420"/>
      </w:pPr>
    </w:lvl>
    <w:lvl w:ilvl="3" w:tplc="0409000F" w:tentative="1">
      <w:start w:val="1"/>
      <w:numFmt w:val="decimal"/>
      <w:lvlText w:val="%4."/>
      <w:lvlJc w:val="left"/>
      <w:pPr>
        <w:ind w:left="2513" w:hanging="420"/>
      </w:pPr>
    </w:lvl>
    <w:lvl w:ilvl="4" w:tplc="04090019" w:tentative="1">
      <w:start w:val="1"/>
      <w:numFmt w:val="lowerLetter"/>
      <w:lvlText w:val="%5)"/>
      <w:lvlJc w:val="left"/>
      <w:pPr>
        <w:ind w:left="2933" w:hanging="420"/>
      </w:pPr>
    </w:lvl>
    <w:lvl w:ilvl="5" w:tplc="0409001B" w:tentative="1">
      <w:start w:val="1"/>
      <w:numFmt w:val="lowerRoman"/>
      <w:lvlText w:val="%6."/>
      <w:lvlJc w:val="right"/>
      <w:pPr>
        <w:ind w:left="3353" w:hanging="420"/>
      </w:pPr>
    </w:lvl>
    <w:lvl w:ilvl="6" w:tplc="0409000F" w:tentative="1">
      <w:start w:val="1"/>
      <w:numFmt w:val="decimal"/>
      <w:lvlText w:val="%7."/>
      <w:lvlJc w:val="left"/>
      <w:pPr>
        <w:ind w:left="3773" w:hanging="420"/>
      </w:pPr>
    </w:lvl>
    <w:lvl w:ilvl="7" w:tplc="04090019">
      <w:start w:val="1"/>
      <w:numFmt w:val="lowerLetter"/>
      <w:lvlText w:val="%8)"/>
      <w:lvlJc w:val="left"/>
      <w:pPr>
        <w:ind w:left="4193" w:hanging="420"/>
      </w:pPr>
    </w:lvl>
    <w:lvl w:ilvl="8" w:tplc="0409001B" w:tentative="1">
      <w:start w:val="1"/>
      <w:numFmt w:val="lowerRoman"/>
      <w:lvlText w:val="%9."/>
      <w:lvlJc w:val="right"/>
      <w:pPr>
        <w:ind w:left="4613" w:hanging="420"/>
      </w:pPr>
    </w:lvl>
  </w:abstractNum>
  <w:abstractNum w:abstractNumId="16" w15:restartNumberingAfterBreak="0">
    <w:nsid w:val="605200A4"/>
    <w:multiLevelType w:val="hybridMultilevel"/>
    <w:tmpl w:val="E26CCD7C"/>
    <w:lvl w:ilvl="0" w:tplc="88C8C8D8">
      <w:start w:val="1"/>
      <w:numFmt w:val="bullet"/>
      <w:pStyle w:val="ab"/>
      <w:lvlText w:val=""/>
      <w:lvlJc w:val="left"/>
      <w:pPr>
        <w:ind w:left="126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630F0578"/>
    <w:multiLevelType w:val="hybridMultilevel"/>
    <w:tmpl w:val="01B82C9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66231C43"/>
    <w:multiLevelType w:val="multilevel"/>
    <w:tmpl w:val="AE8A8BB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144"/>
        <w:szCs w:val="1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sz w:val="44"/>
        <w:szCs w:val="4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pStyle w:val="ac"/>
      <w:suff w:val="space"/>
      <w:lvlText w:val="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pStyle w:val="ad"/>
      <w:suff w:val="space"/>
      <w:lvlText w:val="表%1-%9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6AA8774A"/>
    <w:multiLevelType w:val="hybridMultilevel"/>
    <w:tmpl w:val="728E1786"/>
    <w:lvl w:ilvl="0" w:tplc="F5B6EA2E">
      <w:start w:val="1"/>
      <w:numFmt w:val="bullet"/>
      <w:pStyle w:val="ae"/>
      <w:lvlText w:val=""/>
      <w:lvlJc w:val="left"/>
      <w:pPr>
        <w:ind w:left="840" w:hanging="420"/>
      </w:pPr>
      <w:rPr>
        <w:rFonts w:ascii="Wingdings 2" w:hAnsi="Wingdings 2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D954280"/>
    <w:multiLevelType w:val="hybridMultilevel"/>
    <w:tmpl w:val="297850D2"/>
    <w:lvl w:ilvl="0" w:tplc="A4B4FB56">
      <w:start w:val="1"/>
      <w:numFmt w:val="decimal"/>
      <w:pStyle w:val="af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85D4F79"/>
    <w:multiLevelType w:val="hybridMultilevel"/>
    <w:tmpl w:val="A394EBCA"/>
    <w:lvl w:ilvl="0" w:tplc="34449644">
      <w:start w:val="1"/>
      <w:numFmt w:val="decimal"/>
      <w:pStyle w:val="Step21"/>
      <w:lvlText w:val="%1."/>
      <w:lvlJc w:val="left"/>
      <w:pPr>
        <w:ind w:left="2008" w:hanging="4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2428" w:hanging="420"/>
      </w:pPr>
    </w:lvl>
    <w:lvl w:ilvl="2" w:tplc="0409001B" w:tentative="1">
      <w:start w:val="1"/>
      <w:numFmt w:val="lowerRoman"/>
      <w:lvlText w:val="%3."/>
      <w:lvlJc w:val="right"/>
      <w:pPr>
        <w:ind w:left="2848" w:hanging="420"/>
      </w:pPr>
    </w:lvl>
    <w:lvl w:ilvl="3" w:tplc="0409000F" w:tentative="1">
      <w:start w:val="1"/>
      <w:numFmt w:val="decimal"/>
      <w:lvlText w:val="%4."/>
      <w:lvlJc w:val="left"/>
      <w:pPr>
        <w:ind w:left="3268" w:hanging="420"/>
      </w:pPr>
    </w:lvl>
    <w:lvl w:ilvl="4" w:tplc="04090019" w:tentative="1">
      <w:start w:val="1"/>
      <w:numFmt w:val="lowerLetter"/>
      <w:lvlText w:val="%5)"/>
      <w:lvlJc w:val="left"/>
      <w:pPr>
        <w:ind w:left="3688" w:hanging="420"/>
      </w:pPr>
    </w:lvl>
    <w:lvl w:ilvl="5" w:tplc="0409001B" w:tentative="1">
      <w:start w:val="1"/>
      <w:numFmt w:val="lowerRoman"/>
      <w:lvlText w:val="%6."/>
      <w:lvlJc w:val="right"/>
      <w:pPr>
        <w:ind w:left="4108" w:hanging="420"/>
      </w:pPr>
    </w:lvl>
    <w:lvl w:ilvl="6" w:tplc="0409000F" w:tentative="1">
      <w:start w:val="1"/>
      <w:numFmt w:val="decimal"/>
      <w:lvlText w:val="%7."/>
      <w:lvlJc w:val="left"/>
      <w:pPr>
        <w:ind w:left="4528" w:hanging="420"/>
      </w:pPr>
    </w:lvl>
    <w:lvl w:ilvl="7" w:tplc="04090019" w:tentative="1">
      <w:start w:val="1"/>
      <w:numFmt w:val="lowerLetter"/>
      <w:lvlText w:val="%8)"/>
      <w:lvlJc w:val="left"/>
      <w:pPr>
        <w:ind w:left="4948" w:hanging="420"/>
      </w:pPr>
    </w:lvl>
    <w:lvl w:ilvl="8" w:tplc="0409001B" w:tentative="1">
      <w:start w:val="1"/>
      <w:numFmt w:val="lowerRoman"/>
      <w:lvlText w:val="%9."/>
      <w:lvlJc w:val="right"/>
      <w:pPr>
        <w:ind w:left="5368" w:hanging="420"/>
      </w:pPr>
    </w:lvl>
  </w:abstractNum>
  <w:num w:numId="1">
    <w:abstractNumId w:val="13"/>
  </w:num>
  <w:num w:numId="2">
    <w:abstractNumId w:val="16"/>
  </w:num>
  <w:num w:numId="3">
    <w:abstractNumId w:val="18"/>
  </w:num>
  <w:num w:numId="4">
    <w:abstractNumId w:val="19"/>
  </w:num>
  <w:num w:numId="5">
    <w:abstractNumId w:val="4"/>
  </w:num>
  <w:num w:numId="6">
    <w:abstractNumId w:val="11"/>
  </w:num>
  <w:num w:numId="7">
    <w:abstractNumId w:val="3"/>
  </w:num>
  <w:num w:numId="8">
    <w:abstractNumId w:val="20"/>
  </w:num>
  <w:num w:numId="9">
    <w:abstractNumId w:val="15"/>
  </w:num>
  <w:num w:numId="10">
    <w:abstractNumId w:val="21"/>
    <w:lvlOverride w:ilvl="0">
      <w:startOverride w:val="1"/>
    </w:lvlOverride>
  </w:num>
  <w:num w:numId="11">
    <w:abstractNumId w:val="2"/>
  </w:num>
  <w:num w:numId="12">
    <w:abstractNumId w:val="1"/>
  </w:num>
  <w:num w:numId="13">
    <w:abstractNumId w:val="5"/>
  </w:num>
  <w:num w:numId="14">
    <w:abstractNumId w:val="8"/>
  </w:num>
  <w:num w:numId="15">
    <w:abstractNumId w:val="9"/>
  </w:num>
  <w:num w:numId="16">
    <w:abstractNumId w:val="12"/>
  </w:num>
  <w:num w:numId="17">
    <w:abstractNumId w:val="7"/>
  </w:num>
  <w:num w:numId="18">
    <w:abstractNumId w:val="6"/>
  </w:num>
  <w:num w:numId="19">
    <w:abstractNumId w:val="0"/>
    <w:lvlOverride w:ilvl="0">
      <w:startOverride w:val="1"/>
    </w:lvlOverride>
  </w:num>
  <w:num w:numId="20">
    <w:abstractNumId w:val="14"/>
  </w:num>
  <w:num w:numId="21">
    <w:abstractNumId w:val="10"/>
  </w:num>
  <w:num w:numId="22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169"/>
    <w:rsid w:val="000073B7"/>
    <w:rsid w:val="00011037"/>
    <w:rsid w:val="00020241"/>
    <w:rsid w:val="00023410"/>
    <w:rsid w:val="00023CC2"/>
    <w:rsid w:val="00030347"/>
    <w:rsid w:val="00034295"/>
    <w:rsid w:val="00041251"/>
    <w:rsid w:val="000415B6"/>
    <w:rsid w:val="00041E81"/>
    <w:rsid w:val="00043103"/>
    <w:rsid w:val="00050A31"/>
    <w:rsid w:val="00057779"/>
    <w:rsid w:val="000579E6"/>
    <w:rsid w:val="000602F3"/>
    <w:rsid w:val="00074FF3"/>
    <w:rsid w:val="00083502"/>
    <w:rsid w:val="00090166"/>
    <w:rsid w:val="000901BD"/>
    <w:rsid w:val="00090677"/>
    <w:rsid w:val="00093CD8"/>
    <w:rsid w:val="00094680"/>
    <w:rsid w:val="00097E45"/>
    <w:rsid w:val="000A0577"/>
    <w:rsid w:val="000A4451"/>
    <w:rsid w:val="000A7FC1"/>
    <w:rsid w:val="000B2507"/>
    <w:rsid w:val="000B37C6"/>
    <w:rsid w:val="000B492C"/>
    <w:rsid w:val="000B617E"/>
    <w:rsid w:val="000C0109"/>
    <w:rsid w:val="000C5BCF"/>
    <w:rsid w:val="000D0222"/>
    <w:rsid w:val="000D3F37"/>
    <w:rsid w:val="000E0DD4"/>
    <w:rsid w:val="000F02F0"/>
    <w:rsid w:val="000F44C7"/>
    <w:rsid w:val="00103E29"/>
    <w:rsid w:val="00106BE7"/>
    <w:rsid w:val="00110297"/>
    <w:rsid w:val="00113395"/>
    <w:rsid w:val="001135EC"/>
    <w:rsid w:val="0011667F"/>
    <w:rsid w:val="00120405"/>
    <w:rsid w:val="001227D3"/>
    <w:rsid w:val="00124AEF"/>
    <w:rsid w:val="00126851"/>
    <w:rsid w:val="00126DCB"/>
    <w:rsid w:val="001306B2"/>
    <w:rsid w:val="00132991"/>
    <w:rsid w:val="00145739"/>
    <w:rsid w:val="00147A00"/>
    <w:rsid w:val="00151455"/>
    <w:rsid w:val="00151660"/>
    <w:rsid w:val="00153F44"/>
    <w:rsid w:val="0016152E"/>
    <w:rsid w:val="00161754"/>
    <w:rsid w:val="00162D4C"/>
    <w:rsid w:val="00162F07"/>
    <w:rsid w:val="001630D0"/>
    <w:rsid w:val="001703F9"/>
    <w:rsid w:val="00171AE7"/>
    <w:rsid w:val="00173F95"/>
    <w:rsid w:val="0017502E"/>
    <w:rsid w:val="00192A94"/>
    <w:rsid w:val="0019490B"/>
    <w:rsid w:val="001A2C52"/>
    <w:rsid w:val="001A3FA3"/>
    <w:rsid w:val="001A4BAF"/>
    <w:rsid w:val="001A4E96"/>
    <w:rsid w:val="001B40D4"/>
    <w:rsid w:val="001B419E"/>
    <w:rsid w:val="001B5169"/>
    <w:rsid w:val="001C409D"/>
    <w:rsid w:val="001D3164"/>
    <w:rsid w:val="001D3868"/>
    <w:rsid w:val="001E0868"/>
    <w:rsid w:val="001E377F"/>
    <w:rsid w:val="001E3C76"/>
    <w:rsid w:val="001E5128"/>
    <w:rsid w:val="001E67B8"/>
    <w:rsid w:val="001F0851"/>
    <w:rsid w:val="001F0C27"/>
    <w:rsid w:val="001F78E2"/>
    <w:rsid w:val="00205845"/>
    <w:rsid w:val="00213EA6"/>
    <w:rsid w:val="00216F2D"/>
    <w:rsid w:val="00220DD9"/>
    <w:rsid w:val="00235209"/>
    <w:rsid w:val="00240232"/>
    <w:rsid w:val="0024066A"/>
    <w:rsid w:val="002414AB"/>
    <w:rsid w:val="002445CD"/>
    <w:rsid w:val="002464F6"/>
    <w:rsid w:val="002551BF"/>
    <w:rsid w:val="0026117B"/>
    <w:rsid w:val="00261401"/>
    <w:rsid w:val="00264416"/>
    <w:rsid w:val="0027093D"/>
    <w:rsid w:val="002741B6"/>
    <w:rsid w:val="002841F8"/>
    <w:rsid w:val="00287511"/>
    <w:rsid w:val="00294681"/>
    <w:rsid w:val="00294C76"/>
    <w:rsid w:val="00294F64"/>
    <w:rsid w:val="00297739"/>
    <w:rsid w:val="002A06DB"/>
    <w:rsid w:val="002A0D39"/>
    <w:rsid w:val="002A4A8D"/>
    <w:rsid w:val="002A7520"/>
    <w:rsid w:val="002B0077"/>
    <w:rsid w:val="002B096C"/>
    <w:rsid w:val="002B1BEE"/>
    <w:rsid w:val="002B55EE"/>
    <w:rsid w:val="002C41C6"/>
    <w:rsid w:val="002C57B4"/>
    <w:rsid w:val="002C6A07"/>
    <w:rsid w:val="002C79C1"/>
    <w:rsid w:val="002D1E08"/>
    <w:rsid w:val="002D4563"/>
    <w:rsid w:val="002E042D"/>
    <w:rsid w:val="002F0053"/>
    <w:rsid w:val="002F0701"/>
    <w:rsid w:val="002F0CDB"/>
    <w:rsid w:val="002F5DEC"/>
    <w:rsid w:val="002F6177"/>
    <w:rsid w:val="00300E34"/>
    <w:rsid w:val="00301BBC"/>
    <w:rsid w:val="003043E3"/>
    <w:rsid w:val="0031019D"/>
    <w:rsid w:val="003133F4"/>
    <w:rsid w:val="00322E6B"/>
    <w:rsid w:val="00324294"/>
    <w:rsid w:val="0033246E"/>
    <w:rsid w:val="00335120"/>
    <w:rsid w:val="00341BA8"/>
    <w:rsid w:val="00342BEF"/>
    <w:rsid w:val="00344576"/>
    <w:rsid w:val="00346A2C"/>
    <w:rsid w:val="00360270"/>
    <w:rsid w:val="00365315"/>
    <w:rsid w:val="00373398"/>
    <w:rsid w:val="00374743"/>
    <w:rsid w:val="00383767"/>
    <w:rsid w:val="00386A5C"/>
    <w:rsid w:val="003876F6"/>
    <w:rsid w:val="00387F98"/>
    <w:rsid w:val="003962F5"/>
    <w:rsid w:val="00397432"/>
    <w:rsid w:val="003A034A"/>
    <w:rsid w:val="003A1E8F"/>
    <w:rsid w:val="003A55B5"/>
    <w:rsid w:val="003A61C5"/>
    <w:rsid w:val="003A744D"/>
    <w:rsid w:val="003B0C52"/>
    <w:rsid w:val="003B2FDA"/>
    <w:rsid w:val="003B313B"/>
    <w:rsid w:val="003C1F19"/>
    <w:rsid w:val="003C5153"/>
    <w:rsid w:val="003C66DB"/>
    <w:rsid w:val="003D4693"/>
    <w:rsid w:val="003F5EC7"/>
    <w:rsid w:val="00403B75"/>
    <w:rsid w:val="004131AD"/>
    <w:rsid w:val="004147E3"/>
    <w:rsid w:val="004165A9"/>
    <w:rsid w:val="00417A25"/>
    <w:rsid w:val="0043159B"/>
    <w:rsid w:val="00436A9C"/>
    <w:rsid w:val="00437FCA"/>
    <w:rsid w:val="00440C6E"/>
    <w:rsid w:val="00441FFF"/>
    <w:rsid w:val="00445064"/>
    <w:rsid w:val="004462DF"/>
    <w:rsid w:val="00446354"/>
    <w:rsid w:val="004518C5"/>
    <w:rsid w:val="00453C88"/>
    <w:rsid w:val="0046078C"/>
    <w:rsid w:val="00462F28"/>
    <w:rsid w:val="00480B35"/>
    <w:rsid w:val="00481BFB"/>
    <w:rsid w:val="004832F3"/>
    <w:rsid w:val="00495729"/>
    <w:rsid w:val="004A6842"/>
    <w:rsid w:val="004B51B1"/>
    <w:rsid w:val="004B6497"/>
    <w:rsid w:val="004C5659"/>
    <w:rsid w:val="004C7F92"/>
    <w:rsid w:val="004D11CE"/>
    <w:rsid w:val="004D4B99"/>
    <w:rsid w:val="004D6779"/>
    <w:rsid w:val="004E0305"/>
    <w:rsid w:val="004E4CFC"/>
    <w:rsid w:val="004E54D6"/>
    <w:rsid w:val="004E6AFC"/>
    <w:rsid w:val="004E6D17"/>
    <w:rsid w:val="004F0FFD"/>
    <w:rsid w:val="00500188"/>
    <w:rsid w:val="00503B88"/>
    <w:rsid w:val="005100F5"/>
    <w:rsid w:val="0051199A"/>
    <w:rsid w:val="00511BED"/>
    <w:rsid w:val="00511F76"/>
    <w:rsid w:val="00514073"/>
    <w:rsid w:val="00515386"/>
    <w:rsid w:val="00515894"/>
    <w:rsid w:val="00540648"/>
    <w:rsid w:val="00545311"/>
    <w:rsid w:val="005546FB"/>
    <w:rsid w:val="00555407"/>
    <w:rsid w:val="0055721B"/>
    <w:rsid w:val="00560BB2"/>
    <w:rsid w:val="00563D17"/>
    <w:rsid w:val="00570C9A"/>
    <w:rsid w:val="00573E84"/>
    <w:rsid w:val="005757B6"/>
    <w:rsid w:val="005768C6"/>
    <w:rsid w:val="005812B3"/>
    <w:rsid w:val="00584C60"/>
    <w:rsid w:val="00593CB8"/>
    <w:rsid w:val="00597646"/>
    <w:rsid w:val="005A21EE"/>
    <w:rsid w:val="005A4058"/>
    <w:rsid w:val="005A42D4"/>
    <w:rsid w:val="005A501A"/>
    <w:rsid w:val="005A65DC"/>
    <w:rsid w:val="005B3E47"/>
    <w:rsid w:val="005C01DF"/>
    <w:rsid w:val="005C5854"/>
    <w:rsid w:val="005D7A71"/>
    <w:rsid w:val="005E07AF"/>
    <w:rsid w:val="005E2D73"/>
    <w:rsid w:val="005E33C4"/>
    <w:rsid w:val="005F513D"/>
    <w:rsid w:val="005F67F4"/>
    <w:rsid w:val="005F6A69"/>
    <w:rsid w:val="005F73D7"/>
    <w:rsid w:val="00602916"/>
    <w:rsid w:val="00605646"/>
    <w:rsid w:val="00607857"/>
    <w:rsid w:val="006105F5"/>
    <w:rsid w:val="00622DCD"/>
    <w:rsid w:val="0062505B"/>
    <w:rsid w:val="00632AB0"/>
    <w:rsid w:val="00633474"/>
    <w:rsid w:val="006335D3"/>
    <w:rsid w:val="0064059A"/>
    <w:rsid w:val="00650842"/>
    <w:rsid w:val="00651152"/>
    <w:rsid w:val="006522A4"/>
    <w:rsid w:val="006530D1"/>
    <w:rsid w:val="00654A15"/>
    <w:rsid w:val="00655EEE"/>
    <w:rsid w:val="00663016"/>
    <w:rsid w:val="00666A32"/>
    <w:rsid w:val="00677042"/>
    <w:rsid w:val="00681901"/>
    <w:rsid w:val="00682608"/>
    <w:rsid w:val="006828D4"/>
    <w:rsid w:val="00684186"/>
    <w:rsid w:val="006856E5"/>
    <w:rsid w:val="006A2877"/>
    <w:rsid w:val="006A388A"/>
    <w:rsid w:val="006A5FBB"/>
    <w:rsid w:val="006B1555"/>
    <w:rsid w:val="006B1C19"/>
    <w:rsid w:val="006B3947"/>
    <w:rsid w:val="006C0CEC"/>
    <w:rsid w:val="006C6DAA"/>
    <w:rsid w:val="006D4D68"/>
    <w:rsid w:val="006D5842"/>
    <w:rsid w:val="006E06BC"/>
    <w:rsid w:val="006F460A"/>
    <w:rsid w:val="006F5E26"/>
    <w:rsid w:val="006F6F1D"/>
    <w:rsid w:val="0070159B"/>
    <w:rsid w:val="00701996"/>
    <w:rsid w:val="00701CF2"/>
    <w:rsid w:val="0070668B"/>
    <w:rsid w:val="007076A3"/>
    <w:rsid w:val="00707F96"/>
    <w:rsid w:val="00710E80"/>
    <w:rsid w:val="00712763"/>
    <w:rsid w:val="007271E6"/>
    <w:rsid w:val="00727207"/>
    <w:rsid w:val="007311A7"/>
    <w:rsid w:val="0073145A"/>
    <w:rsid w:val="00731697"/>
    <w:rsid w:val="00732059"/>
    <w:rsid w:val="0073218B"/>
    <w:rsid w:val="00736DB9"/>
    <w:rsid w:val="00742A0A"/>
    <w:rsid w:val="00743B86"/>
    <w:rsid w:val="007460A1"/>
    <w:rsid w:val="007501FE"/>
    <w:rsid w:val="00750332"/>
    <w:rsid w:val="007527A4"/>
    <w:rsid w:val="0075507F"/>
    <w:rsid w:val="0075606A"/>
    <w:rsid w:val="007626B9"/>
    <w:rsid w:val="007653F3"/>
    <w:rsid w:val="00765C43"/>
    <w:rsid w:val="00772D81"/>
    <w:rsid w:val="00773A6E"/>
    <w:rsid w:val="00773E82"/>
    <w:rsid w:val="00775C1B"/>
    <w:rsid w:val="007810FA"/>
    <w:rsid w:val="00787E3F"/>
    <w:rsid w:val="00787FC4"/>
    <w:rsid w:val="00791C68"/>
    <w:rsid w:val="00793539"/>
    <w:rsid w:val="007A36B6"/>
    <w:rsid w:val="007A6F97"/>
    <w:rsid w:val="007B0E1D"/>
    <w:rsid w:val="007B0E7D"/>
    <w:rsid w:val="007C0E45"/>
    <w:rsid w:val="007C38A6"/>
    <w:rsid w:val="007C6FC6"/>
    <w:rsid w:val="007D269F"/>
    <w:rsid w:val="007E2E3A"/>
    <w:rsid w:val="007E5B2A"/>
    <w:rsid w:val="007F0232"/>
    <w:rsid w:val="007F32AA"/>
    <w:rsid w:val="008002AA"/>
    <w:rsid w:val="00800DB4"/>
    <w:rsid w:val="00801E9F"/>
    <w:rsid w:val="008027A6"/>
    <w:rsid w:val="008036DB"/>
    <w:rsid w:val="008067E6"/>
    <w:rsid w:val="008105EE"/>
    <w:rsid w:val="0081100E"/>
    <w:rsid w:val="008132C7"/>
    <w:rsid w:val="00832ED0"/>
    <w:rsid w:val="008341D3"/>
    <w:rsid w:val="00847917"/>
    <w:rsid w:val="00847A90"/>
    <w:rsid w:val="00847C13"/>
    <w:rsid w:val="0085019F"/>
    <w:rsid w:val="00850C36"/>
    <w:rsid w:val="00851292"/>
    <w:rsid w:val="00853383"/>
    <w:rsid w:val="00864D66"/>
    <w:rsid w:val="008656F9"/>
    <w:rsid w:val="00867FF8"/>
    <w:rsid w:val="00870FD7"/>
    <w:rsid w:val="00873A62"/>
    <w:rsid w:val="00874688"/>
    <w:rsid w:val="00885E9B"/>
    <w:rsid w:val="00890F3D"/>
    <w:rsid w:val="00891C55"/>
    <w:rsid w:val="008926E4"/>
    <w:rsid w:val="00894957"/>
    <w:rsid w:val="0089671B"/>
    <w:rsid w:val="008A24CC"/>
    <w:rsid w:val="008A28D1"/>
    <w:rsid w:val="008A5C26"/>
    <w:rsid w:val="008B039B"/>
    <w:rsid w:val="008B3A21"/>
    <w:rsid w:val="008B452E"/>
    <w:rsid w:val="008B4778"/>
    <w:rsid w:val="008C0088"/>
    <w:rsid w:val="008C0D44"/>
    <w:rsid w:val="008C73B1"/>
    <w:rsid w:val="008D4FFB"/>
    <w:rsid w:val="008D636B"/>
    <w:rsid w:val="008D6381"/>
    <w:rsid w:val="008E2E11"/>
    <w:rsid w:val="008E3758"/>
    <w:rsid w:val="008F52D8"/>
    <w:rsid w:val="00904A7D"/>
    <w:rsid w:val="00925F62"/>
    <w:rsid w:val="00933A20"/>
    <w:rsid w:val="009342B7"/>
    <w:rsid w:val="00944FDB"/>
    <w:rsid w:val="0094622C"/>
    <w:rsid w:val="00946D83"/>
    <w:rsid w:val="009516B3"/>
    <w:rsid w:val="00956C93"/>
    <w:rsid w:val="00970E15"/>
    <w:rsid w:val="00972694"/>
    <w:rsid w:val="00973C3D"/>
    <w:rsid w:val="00977D8D"/>
    <w:rsid w:val="00981B6B"/>
    <w:rsid w:val="0098487B"/>
    <w:rsid w:val="00987025"/>
    <w:rsid w:val="00997320"/>
    <w:rsid w:val="009973E3"/>
    <w:rsid w:val="009A338D"/>
    <w:rsid w:val="009B45FA"/>
    <w:rsid w:val="009B5C73"/>
    <w:rsid w:val="009B6842"/>
    <w:rsid w:val="009B6FC7"/>
    <w:rsid w:val="009C0662"/>
    <w:rsid w:val="009C363F"/>
    <w:rsid w:val="009C39B3"/>
    <w:rsid w:val="009C49F6"/>
    <w:rsid w:val="009C5167"/>
    <w:rsid w:val="009D7175"/>
    <w:rsid w:val="009E3086"/>
    <w:rsid w:val="009E4079"/>
    <w:rsid w:val="009E4D1D"/>
    <w:rsid w:val="009E6182"/>
    <w:rsid w:val="00A02B1D"/>
    <w:rsid w:val="00A0453F"/>
    <w:rsid w:val="00A104D6"/>
    <w:rsid w:val="00A1156B"/>
    <w:rsid w:val="00A12996"/>
    <w:rsid w:val="00A23DB1"/>
    <w:rsid w:val="00A26562"/>
    <w:rsid w:val="00A26F54"/>
    <w:rsid w:val="00A30684"/>
    <w:rsid w:val="00A34A4C"/>
    <w:rsid w:val="00A42B7D"/>
    <w:rsid w:val="00A47552"/>
    <w:rsid w:val="00A47565"/>
    <w:rsid w:val="00A51CAE"/>
    <w:rsid w:val="00A577F0"/>
    <w:rsid w:val="00A65070"/>
    <w:rsid w:val="00A654AA"/>
    <w:rsid w:val="00A6565E"/>
    <w:rsid w:val="00A66719"/>
    <w:rsid w:val="00A72946"/>
    <w:rsid w:val="00A750CA"/>
    <w:rsid w:val="00A75DEA"/>
    <w:rsid w:val="00A801C0"/>
    <w:rsid w:val="00A82933"/>
    <w:rsid w:val="00A9127C"/>
    <w:rsid w:val="00A91E0B"/>
    <w:rsid w:val="00AA09FC"/>
    <w:rsid w:val="00AA3BF9"/>
    <w:rsid w:val="00AA443A"/>
    <w:rsid w:val="00AB02AD"/>
    <w:rsid w:val="00AB625C"/>
    <w:rsid w:val="00AC24EC"/>
    <w:rsid w:val="00AC6B03"/>
    <w:rsid w:val="00AC7BF0"/>
    <w:rsid w:val="00AD3226"/>
    <w:rsid w:val="00AD49CC"/>
    <w:rsid w:val="00AD75D0"/>
    <w:rsid w:val="00AE3F83"/>
    <w:rsid w:val="00AE4660"/>
    <w:rsid w:val="00AE65A0"/>
    <w:rsid w:val="00AF0472"/>
    <w:rsid w:val="00AF62F6"/>
    <w:rsid w:val="00B00FD4"/>
    <w:rsid w:val="00B03B9A"/>
    <w:rsid w:val="00B16523"/>
    <w:rsid w:val="00B22EE1"/>
    <w:rsid w:val="00B352DD"/>
    <w:rsid w:val="00B35A78"/>
    <w:rsid w:val="00B37492"/>
    <w:rsid w:val="00B377B3"/>
    <w:rsid w:val="00B43606"/>
    <w:rsid w:val="00B4720C"/>
    <w:rsid w:val="00B55182"/>
    <w:rsid w:val="00B55AE1"/>
    <w:rsid w:val="00B731E3"/>
    <w:rsid w:val="00B81FFF"/>
    <w:rsid w:val="00B924CB"/>
    <w:rsid w:val="00BA604D"/>
    <w:rsid w:val="00BB0BEC"/>
    <w:rsid w:val="00BB184F"/>
    <w:rsid w:val="00BB6D83"/>
    <w:rsid w:val="00BC0D65"/>
    <w:rsid w:val="00BC6638"/>
    <w:rsid w:val="00BC6AC7"/>
    <w:rsid w:val="00BD0E31"/>
    <w:rsid w:val="00BD1799"/>
    <w:rsid w:val="00BD2318"/>
    <w:rsid w:val="00BD2917"/>
    <w:rsid w:val="00BD2DCA"/>
    <w:rsid w:val="00BD7DE9"/>
    <w:rsid w:val="00BE015C"/>
    <w:rsid w:val="00BE0BB8"/>
    <w:rsid w:val="00BF4995"/>
    <w:rsid w:val="00BF6DA1"/>
    <w:rsid w:val="00BF7675"/>
    <w:rsid w:val="00C02D90"/>
    <w:rsid w:val="00C06B65"/>
    <w:rsid w:val="00C1029A"/>
    <w:rsid w:val="00C12F10"/>
    <w:rsid w:val="00C1389D"/>
    <w:rsid w:val="00C13B51"/>
    <w:rsid w:val="00C13C05"/>
    <w:rsid w:val="00C14B48"/>
    <w:rsid w:val="00C1724A"/>
    <w:rsid w:val="00C17712"/>
    <w:rsid w:val="00C215EF"/>
    <w:rsid w:val="00C2439A"/>
    <w:rsid w:val="00C26670"/>
    <w:rsid w:val="00C3278E"/>
    <w:rsid w:val="00C33C35"/>
    <w:rsid w:val="00C35BE7"/>
    <w:rsid w:val="00C5215F"/>
    <w:rsid w:val="00C60ED1"/>
    <w:rsid w:val="00C62CD4"/>
    <w:rsid w:val="00C822D9"/>
    <w:rsid w:val="00C82CD3"/>
    <w:rsid w:val="00C8694A"/>
    <w:rsid w:val="00C869E8"/>
    <w:rsid w:val="00C977FD"/>
    <w:rsid w:val="00CA0DAA"/>
    <w:rsid w:val="00CA2142"/>
    <w:rsid w:val="00CA35C3"/>
    <w:rsid w:val="00CA370D"/>
    <w:rsid w:val="00CA47EE"/>
    <w:rsid w:val="00CA54D0"/>
    <w:rsid w:val="00CA797E"/>
    <w:rsid w:val="00CA7A90"/>
    <w:rsid w:val="00CC6814"/>
    <w:rsid w:val="00CD3B6B"/>
    <w:rsid w:val="00CD3C8B"/>
    <w:rsid w:val="00CD5C37"/>
    <w:rsid w:val="00CD70A3"/>
    <w:rsid w:val="00CD7B2E"/>
    <w:rsid w:val="00CE0F84"/>
    <w:rsid w:val="00CF24F0"/>
    <w:rsid w:val="00D004B1"/>
    <w:rsid w:val="00D03540"/>
    <w:rsid w:val="00D03FD8"/>
    <w:rsid w:val="00D05975"/>
    <w:rsid w:val="00D06808"/>
    <w:rsid w:val="00D07057"/>
    <w:rsid w:val="00D07485"/>
    <w:rsid w:val="00D146EA"/>
    <w:rsid w:val="00D15279"/>
    <w:rsid w:val="00D15A4A"/>
    <w:rsid w:val="00D22A48"/>
    <w:rsid w:val="00D30FDC"/>
    <w:rsid w:val="00D37F9C"/>
    <w:rsid w:val="00D4003D"/>
    <w:rsid w:val="00D47E91"/>
    <w:rsid w:val="00D536C0"/>
    <w:rsid w:val="00D5546A"/>
    <w:rsid w:val="00D57FB7"/>
    <w:rsid w:val="00D62F52"/>
    <w:rsid w:val="00D6410F"/>
    <w:rsid w:val="00D7655E"/>
    <w:rsid w:val="00D873AF"/>
    <w:rsid w:val="00D912DB"/>
    <w:rsid w:val="00D93846"/>
    <w:rsid w:val="00D9534E"/>
    <w:rsid w:val="00DB00F6"/>
    <w:rsid w:val="00DB1C15"/>
    <w:rsid w:val="00DB3EE7"/>
    <w:rsid w:val="00DB4C85"/>
    <w:rsid w:val="00DB5BA2"/>
    <w:rsid w:val="00DC1B00"/>
    <w:rsid w:val="00DC6588"/>
    <w:rsid w:val="00DC7D20"/>
    <w:rsid w:val="00DD03D7"/>
    <w:rsid w:val="00DD1281"/>
    <w:rsid w:val="00DD4FA9"/>
    <w:rsid w:val="00DD5EEC"/>
    <w:rsid w:val="00DD6BAB"/>
    <w:rsid w:val="00DD6D57"/>
    <w:rsid w:val="00DD7D55"/>
    <w:rsid w:val="00DE3E7A"/>
    <w:rsid w:val="00DE6947"/>
    <w:rsid w:val="00DE6FC5"/>
    <w:rsid w:val="00DF4527"/>
    <w:rsid w:val="00DF7B81"/>
    <w:rsid w:val="00E003FF"/>
    <w:rsid w:val="00E01FDD"/>
    <w:rsid w:val="00E03C4D"/>
    <w:rsid w:val="00E04C0D"/>
    <w:rsid w:val="00E129C4"/>
    <w:rsid w:val="00E1651A"/>
    <w:rsid w:val="00E21C81"/>
    <w:rsid w:val="00E257A0"/>
    <w:rsid w:val="00E323D2"/>
    <w:rsid w:val="00E3347E"/>
    <w:rsid w:val="00E36B85"/>
    <w:rsid w:val="00E40163"/>
    <w:rsid w:val="00E40ED5"/>
    <w:rsid w:val="00E41AA9"/>
    <w:rsid w:val="00E42FF5"/>
    <w:rsid w:val="00E44D18"/>
    <w:rsid w:val="00E56BFA"/>
    <w:rsid w:val="00E574ED"/>
    <w:rsid w:val="00E6136E"/>
    <w:rsid w:val="00E72452"/>
    <w:rsid w:val="00E73E5B"/>
    <w:rsid w:val="00E769E0"/>
    <w:rsid w:val="00E775C7"/>
    <w:rsid w:val="00E80CDB"/>
    <w:rsid w:val="00E84EC7"/>
    <w:rsid w:val="00E94D0D"/>
    <w:rsid w:val="00E9730E"/>
    <w:rsid w:val="00EA1188"/>
    <w:rsid w:val="00EB03D9"/>
    <w:rsid w:val="00EB0815"/>
    <w:rsid w:val="00EB1172"/>
    <w:rsid w:val="00EB2689"/>
    <w:rsid w:val="00EB2963"/>
    <w:rsid w:val="00EB3D38"/>
    <w:rsid w:val="00EC5B4E"/>
    <w:rsid w:val="00EC70D8"/>
    <w:rsid w:val="00ED0B6D"/>
    <w:rsid w:val="00ED3960"/>
    <w:rsid w:val="00ED6799"/>
    <w:rsid w:val="00ED71AB"/>
    <w:rsid w:val="00ED7699"/>
    <w:rsid w:val="00EE30BE"/>
    <w:rsid w:val="00EE32C0"/>
    <w:rsid w:val="00EE7D05"/>
    <w:rsid w:val="00EF3953"/>
    <w:rsid w:val="00EF4FB8"/>
    <w:rsid w:val="00F034AB"/>
    <w:rsid w:val="00F05BCD"/>
    <w:rsid w:val="00F072E1"/>
    <w:rsid w:val="00F13292"/>
    <w:rsid w:val="00F14F28"/>
    <w:rsid w:val="00F16EC2"/>
    <w:rsid w:val="00F26C4E"/>
    <w:rsid w:val="00F34130"/>
    <w:rsid w:val="00F40065"/>
    <w:rsid w:val="00F43958"/>
    <w:rsid w:val="00F5250A"/>
    <w:rsid w:val="00F56749"/>
    <w:rsid w:val="00F57FB2"/>
    <w:rsid w:val="00F679A0"/>
    <w:rsid w:val="00F743DC"/>
    <w:rsid w:val="00F80220"/>
    <w:rsid w:val="00F82FA7"/>
    <w:rsid w:val="00F83967"/>
    <w:rsid w:val="00F85E16"/>
    <w:rsid w:val="00F90A0C"/>
    <w:rsid w:val="00F94C4A"/>
    <w:rsid w:val="00F956C3"/>
    <w:rsid w:val="00F96254"/>
    <w:rsid w:val="00FA05FE"/>
    <w:rsid w:val="00FA3195"/>
    <w:rsid w:val="00FA4EE3"/>
    <w:rsid w:val="00FB3713"/>
    <w:rsid w:val="00FB55E9"/>
    <w:rsid w:val="00FB6AAB"/>
    <w:rsid w:val="00FB6B61"/>
    <w:rsid w:val="00FB782C"/>
    <w:rsid w:val="00FC4169"/>
    <w:rsid w:val="00FC769F"/>
    <w:rsid w:val="00FC7FCD"/>
    <w:rsid w:val="00FD126D"/>
    <w:rsid w:val="00FD3AD5"/>
    <w:rsid w:val="00FD3B31"/>
    <w:rsid w:val="00FD54E1"/>
    <w:rsid w:val="00FE2785"/>
    <w:rsid w:val="00FE339C"/>
    <w:rsid w:val="00FE400D"/>
    <w:rsid w:val="00FF575E"/>
    <w:rsid w:val="00FF5D75"/>
    <w:rsid w:val="00FF7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88F950"/>
  <w15:docId w15:val="{A292653F-75D3-405A-954C-A2976D93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0">
    <w:name w:val="Normal"/>
    <w:rsid w:val="000C0109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f0"/>
    <w:next w:val="af0"/>
    <w:link w:val="10"/>
    <w:uiPriority w:val="9"/>
    <w:qFormat/>
    <w:rsid w:val="000C0109"/>
    <w:pPr>
      <w:keepNext/>
      <w:keepLines/>
      <w:numPr>
        <w:numId w:val="3"/>
      </w:numPr>
      <w:spacing w:beforeLines="100" w:before="312" w:afterLines="100" w:after="312" w:line="1240" w:lineRule="exact"/>
      <w:jc w:val="right"/>
      <w:outlineLvl w:val="0"/>
    </w:pPr>
    <w:rPr>
      <w:rFonts w:eastAsia="黑体"/>
      <w:bCs/>
      <w:kern w:val="44"/>
      <w:sz w:val="48"/>
      <w:szCs w:val="44"/>
    </w:rPr>
  </w:style>
  <w:style w:type="paragraph" w:styleId="2">
    <w:name w:val="heading 2"/>
    <w:basedOn w:val="af0"/>
    <w:next w:val="af0"/>
    <w:link w:val="20"/>
    <w:unhideWhenUsed/>
    <w:qFormat/>
    <w:rsid w:val="000C0109"/>
    <w:pPr>
      <w:keepNext/>
      <w:keepLines/>
      <w:numPr>
        <w:ilvl w:val="1"/>
        <w:numId w:val="3"/>
      </w:numPr>
      <w:spacing w:beforeLines="200" w:before="200" w:afterLines="100" w:after="100"/>
      <w:outlineLvl w:val="1"/>
    </w:pPr>
    <w:rPr>
      <w:rFonts w:eastAsia="黑体" w:cstheme="majorBidi"/>
      <w:bCs/>
      <w:sz w:val="36"/>
      <w:szCs w:val="32"/>
    </w:rPr>
  </w:style>
  <w:style w:type="paragraph" w:styleId="3">
    <w:name w:val="heading 3"/>
    <w:basedOn w:val="af0"/>
    <w:next w:val="af0"/>
    <w:link w:val="30"/>
    <w:unhideWhenUsed/>
    <w:qFormat/>
    <w:rsid w:val="000C0109"/>
    <w:pPr>
      <w:keepNext/>
      <w:keepLines/>
      <w:numPr>
        <w:ilvl w:val="2"/>
        <w:numId w:val="3"/>
      </w:numPr>
      <w:spacing w:beforeLines="100" w:before="100" w:afterLines="50" w:after="50"/>
      <w:outlineLvl w:val="2"/>
    </w:pPr>
    <w:rPr>
      <w:rFonts w:eastAsia="黑体"/>
      <w:bCs/>
      <w:sz w:val="32"/>
      <w:szCs w:val="32"/>
    </w:rPr>
  </w:style>
  <w:style w:type="paragraph" w:styleId="4">
    <w:name w:val="heading 4"/>
    <w:aliases w:val="标题 4 Char Char,标题 4 Char Char Char,--F4,heading 4,Heading 4 Char,标题 4 Char2 Char,标题 4 Char1 Char Char,标题 4 Char3 Char Char Char Char,标题 4 Char2 Char Char Char Char Char,标题 4 Char1 Char Char Char Char Char Char,--F4 Char,Heading 14,h4,rh1"/>
    <w:basedOn w:val="af0"/>
    <w:next w:val="af0"/>
    <w:link w:val="40"/>
    <w:uiPriority w:val="9"/>
    <w:unhideWhenUsed/>
    <w:qFormat/>
    <w:rsid w:val="000C0109"/>
    <w:pPr>
      <w:keepNext/>
      <w:keepLines/>
      <w:numPr>
        <w:ilvl w:val="3"/>
        <w:numId w:val="3"/>
      </w:numPr>
      <w:spacing w:beforeLines="100"/>
      <w:outlineLvl w:val="3"/>
    </w:pPr>
    <w:rPr>
      <w:rFonts w:eastAsia="黑体" w:cstheme="majorBidi"/>
      <w:bCs/>
      <w:sz w:val="28"/>
      <w:szCs w:val="28"/>
    </w:rPr>
  </w:style>
  <w:style w:type="paragraph" w:styleId="5">
    <w:name w:val="heading 5"/>
    <w:basedOn w:val="af0"/>
    <w:next w:val="af0"/>
    <w:link w:val="50"/>
    <w:uiPriority w:val="9"/>
    <w:unhideWhenUsed/>
    <w:qFormat/>
    <w:rsid w:val="000C0109"/>
    <w:pPr>
      <w:keepNext/>
      <w:keepLines/>
      <w:numPr>
        <w:ilvl w:val="4"/>
        <w:numId w:val="3"/>
      </w:numPr>
      <w:spacing w:beforeLines="100" w:before="100" w:afterLines="50" w:after="50"/>
      <w:outlineLvl w:val="4"/>
    </w:pPr>
    <w:rPr>
      <w:rFonts w:eastAsia="黑体"/>
      <w:b/>
      <w:bCs/>
      <w:szCs w:val="28"/>
    </w:rPr>
  </w:style>
  <w:style w:type="paragraph" w:styleId="6">
    <w:name w:val="heading 6"/>
    <w:basedOn w:val="af0"/>
    <w:next w:val="af1"/>
    <w:link w:val="60"/>
    <w:uiPriority w:val="9"/>
    <w:unhideWhenUsed/>
    <w:qFormat/>
    <w:rsid w:val="000C0109"/>
    <w:pPr>
      <w:keepNext/>
      <w:keepLines/>
      <w:outlineLvl w:val="5"/>
    </w:pPr>
    <w:rPr>
      <w:rFonts w:eastAsia="黑体" w:cstheme="majorBidi"/>
      <w:b/>
      <w:bCs/>
      <w:szCs w:val="24"/>
    </w:rPr>
  </w:style>
  <w:style w:type="character" w:default="1" w:styleId="af2">
    <w:name w:val="Default Paragraph Font"/>
    <w:uiPriority w:val="1"/>
    <w:unhideWhenUsed/>
  </w:style>
  <w:style w:type="table" w:default="1" w:styleId="af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4">
    <w:name w:val="No List"/>
    <w:uiPriority w:val="99"/>
    <w:semiHidden/>
    <w:unhideWhenUsed/>
  </w:style>
  <w:style w:type="paragraph" w:customStyle="1" w:styleId="af1">
    <w:name w:val="正文对齐"/>
    <w:basedOn w:val="af0"/>
    <w:link w:val="Char"/>
    <w:qFormat/>
    <w:rsid w:val="000C0109"/>
    <w:pPr>
      <w:spacing w:before="60"/>
      <w:ind w:leftChars="400" w:left="400"/>
    </w:pPr>
    <w:rPr>
      <w:rFonts w:eastAsiaTheme="minorEastAsia"/>
    </w:rPr>
  </w:style>
  <w:style w:type="character" w:customStyle="1" w:styleId="Char">
    <w:name w:val="正文对齐 Char"/>
    <w:basedOn w:val="af2"/>
    <w:link w:val="af1"/>
    <w:rsid w:val="000C0109"/>
    <w:rPr>
      <w:rFonts w:ascii="Times New Roman" w:hAnsi="Times New Roman"/>
    </w:rPr>
  </w:style>
  <w:style w:type="character" w:customStyle="1" w:styleId="10">
    <w:name w:val="标题 1 字符"/>
    <w:basedOn w:val="af2"/>
    <w:link w:val="1"/>
    <w:uiPriority w:val="9"/>
    <w:rsid w:val="000C0109"/>
    <w:rPr>
      <w:rFonts w:ascii="Times New Roman" w:eastAsia="黑体" w:hAnsi="Times New Roman"/>
      <w:bCs/>
      <w:kern w:val="44"/>
      <w:sz w:val="48"/>
      <w:szCs w:val="44"/>
    </w:rPr>
  </w:style>
  <w:style w:type="character" w:customStyle="1" w:styleId="20">
    <w:name w:val="标题 2 字符"/>
    <w:basedOn w:val="af2"/>
    <w:link w:val="2"/>
    <w:rsid w:val="000C0109"/>
    <w:rPr>
      <w:rFonts w:ascii="Times New Roman" w:eastAsia="黑体" w:hAnsi="Times New Roman" w:cstheme="majorBidi"/>
      <w:bCs/>
      <w:sz w:val="36"/>
      <w:szCs w:val="32"/>
    </w:rPr>
  </w:style>
  <w:style w:type="character" w:customStyle="1" w:styleId="30">
    <w:name w:val="标题 3 字符"/>
    <w:basedOn w:val="af2"/>
    <w:link w:val="3"/>
    <w:rsid w:val="000C0109"/>
    <w:rPr>
      <w:rFonts w:ascii="Times New Roman" w:eastAsia="黑体" w:hAnsi="Times New Roman"/>
      <w:bCs/>
      <w:sz w:val="32"/>
      <w:szCs w:val="32"/>
    </w:rPr>
  </w:style>
  <w:style w:type="character" w:customStyle="1" w:styleId="40">
    <w:name w:val="标题 4 字符"/>
    <w:aliases w:val="标题 4 Char Char 字符,标题 4 Char Char Char 字符,--F4 字符,heading 4 字符,Heading 4 Char 字符,标题 4 Char2 Char 字符,标题 4 Char1 Char Char 字符,标题 4 Char3 Char Char Char Char 字符,标题 4 Char2 Char Char Char Char Char 字符,标题 4 Char1 Char Char Char Char Char Char 字符,h4 字符"/>
    <w:basedOn w:val="af2"/>
    <w:link w:val="4"/>
    <w:uiPriority w:val="9"/>
    <w:rsid w:val="000C0109"/>
    <w:rPr>
      <w:rFonts w:ascii="Times New Roman" w:eastAsia="黑体" w:hAnsi="Times New Roman" w:cstheme="majorBidi"/>
      <w:bCs/>
      <w:sz w:val="28"/>
      <w:szCs w:val="28"/>
    </w:rPr>
  </w:style>
  <w:style w:type="character" w:customStyle="1" w:styleId="50">
    <w:name w:val="标题 5 字符"/>
    <w:basedOn w:val="af2"/>
    <w:link w:val="5"/>
    <w:uiPriority w:val="9"/>
    <w:rsid w:val="000C0109"/>
    <w:rPr>
      <w:rFonts w:ascii="Times New Roman" w:eastAsia="黑体" w:hAnsi="Times New Roman"/>
      <w:b/>
      <w:bCs/>
      <w:szCs w:val="28"/>
    </w:rPr>
  </w:style>
  <w:style w:type="character" w:customStyle="1" w:styleId="60">
    <w:name w:val="标题 6 字符"/>
    <w:basedOn w:val="af2"/>
    <w:link w:val="6"/>
    <w:uiPriority w:val="9"/>
    <w:rsid w:val="000C0109"/>
    <w:rPr>
      <w:rFonts w:ascii="Times New Roman" w:eastAsia="黑体" w:hAnsi="Times New Roman" w:cstheme="majorBidi"/>
      <w:b/>
      <w:bCs/>
      <w:szCs w:val="24"/>
    </w:rPr>
  </w:style>
  <w:style w:type="paragraph" w:customStyle="1" w:styleId="aa">
    <w:name w:val="并列小菱形"/>
    <w:basedOn w:val="af0"/>
    <w:link w:val="Char0"/>
    <w:qFormat/>
    <w:rsid w:val="000C0109"/>
    <w:pPr>
      <w:numPr>
        <w:numId w:val="1"/>
      </w:numPr>
    </w:pPr>
    <w:rPr>
      <w:rFonts w:eastAsiaTheme="minorEastAsia"/>
      <w:szCs w:val="16"/>
    </w:rPr>
  </w:style>
  <w:style w:type="character" w:customStyle="1" w:styleId="Char0">
    <w:name w:val="并列小菱形 Char"/>
    <w:basedOn w:val="af2"/>
    <w:link w:val="aa"/>
    <w:rsid w:val="000C0109"/>
    <w:rPr>
      <w:rFonts w:ascii="Times New Roman" w:hAnsi="Times New Roman"/>
      <w:szCs w:val="16"/>
    </w:rPr>
  </w:style>
  <w:style w:type="paragraph" w:customStyle="1" w:styleId="Content">
    <w:name w:val="Content"/>
    <w:basedOn w:val="af0"/>
    <w:next w:val="af0"/>
    <w:link w:val="ContentChar"/>
    <w:qFormat/>
    <w:rsid w:val="000C0109"/>
    <w:pPr>
      <w:spacing w:beforeLines="100" w:before="100" w:afterLines="100" w:after="100" w:line="1240" w:lineRule="exact"/>
      <w:jc w:val="right"/>
      <w:outlineLvl w:val="0"/>
    </w:pPr>
    <w:rPr>
      <w:rFonts w:eastAsia="黑体"/>
      <w:sz w:val="48"/>
    </w:rPr>
  </w:style>
  <w:style w:type="character" w:customStyle="1" w:styleId="ContentChar">
    <w:name w:val="Content Char"/>
    <w:basedOn w:val="af2"/>
    <w:link w:val="Content"/>
    <w:rsid w:val="000C0109"/>
    <w:rPr>
      <w:rFonts w:ascii="Times New Roman" w:eastAsia="黑体" w:hAnsi="Times New Roman"/>
      <w:sz w:val="48"/>
    </w:rPr>
  </w:style>
  <w:style w:type="paragraph" w:customStyle="1" w:styleId="ae">
    <w:name w:val="表格菱形"/>
    <w:basedOn w:val="af0"/>
    <w:link w:val="Char1"/>
    <w:qFormat/>
    <w:rsid w:val="000C0109"/>
    <w:pPr>
      <w:numPr>
        <w:numId w:val="4"/>
      </w:numPr>
    </w:pPr>
    <w:rPr>
      <w:rFonts w:eastAsiaTheme="minorEastAsia"/>
    </w:rPr>
  </w:style>
  <w:style w:type="paragraph" w:customStyle="1" w:styleId="ab">
    <w:name w:val="并列圆点"/>
    <w:basedOn w:val="af0"/>
    <w:link w:val="Char2"/>
    <w:qFormat/>
    <w:rsid w:val="000C0109"/>
    <w:pPr>
      <w:numPr>
        <w:numId w:val="2"/>
      </w:numPr>
    </w:pPr>
    <w:rPr>
      <w:rFonts w:eastAsiaTheme="minorEastAsia"/>
    </w:rPr>
  </w:style>
  <w:style w:type="character" w:customStyle="1" w:styleId="Char2">
    <w:name w:val="并列圆点 Char"/>
    <w:basedOn w:val="af2"/>
    <w:link w:val="ab"/>
    <w:rsid w:val="000C0109"/>
    <w:rPr>
      <w:rFonts w:ascii="Times New Roman" w:hAnsi="Times New Roman"/>
    </w:rPr>
  </w:style>
  <w:style w:type="character" w:customStyle="1" w:styleId="Char1">
    <w:name w:val="表格菱形 Char"/>
    <w:basedOn w:val="af2"/>
    <w:link w:val="ae"/>
    <w:rsid w:val="000C0109"/>
    <w:rPr>
      <w:rFonts w:ascii="Times New Roman" w:hAnsi="Times New Roman"/>
    </w:rPr>
  </w:style>
  <w:style w:type="paragraph" w:customStyle="1" w:styleId="ad">
    <w:name w:val="表格题注"/>
    <w:basedOn w:val="af0"/>
    <w:next w:val="af0"/>
    <w:link w:val="Char3"/>
    <w:autoRedefine/>
    <w:qFormat/>
    <w:rsid w:val="000C0109"/>
    <w:pPr>
      <w:keepNext/>
      <w:numPr>
        <w:ilvl w:val="8"/>
        <w:numId w:val="3"/>
      </w:numPr>
      <w:ind w:leftChars="400" w:left="400"/>
      <w:jc w:val="center"/>
    </w:pPr>
    <w:rPr>
      <w:rFonts w:eastAsia="黑体"/>
    </w:rPr>
  </w:style>
  <w:style w:type="character" w:customStyle="1" w:styleId="Char3">
    <w:name w:val="表格题注 Char"/>
    <w:basedOn w:val="af2"/>
    <w:link w:val="ad"/>
    <w:rsid w:val="000C0109"/>
    <w:rPr>
      <w:rFonts w:ascii="Times New Roman" w:eastAsia="黑体" w:hAnsi="Times New Roman"/>
    </w:rPr>
  </w:style>
  <w:style w:type="paragraph" w:customStyle="1" w:styleId="a9">
    <w:name w:val="表格圆点"/>
    <w:basedOn w:val="af0"/>
    <w:link w:val="Char4"/>
    <w:qFormat/>
    <w:rsid w:val="000C0109"/>
    <w:pPr>
      <w:numPr>
        <w:numId w:val="16"/>
      </w:numPr>
    </w:pPr>
    <w:rPr>
      <w:rFonts w:eastAsiaTheme="minorEastAsia" w:cs="Times New Roman"/>
    </w:rPr>
  </w:style>
  <w:style w:type="character" w:customStyle="1" w:styleId="Char4">
    <w:name w:val="表格圆点 Char"/>
    <w:basedOn w:val="af2"/>
    <w:link w:val="a9"/>
    <w:rsid w:val="000C0109"/>
    <w:rPr>
      <w:rFonts w:ascii="Times New Roman" w:hAnsi="Times New Roman" w:cs="Times New Roman"/>
    </w:rPr>
  </w:style>
  <w:style w:type="paragraph" w:customStyle="1" w:styleId="af5">
    <w:name w:val="并列大标题"/>
    <w:basedOn w:val="af0"/>
    <w:next w:val="af0"/>
    <w:link w:val="Char5"/>
    <w:qFormat/>
    <w:rsid w:val="000C0109"/>
    <w:pPr>
      <w:spacing w:beforeLines="50" w:before="50" w:afterLines="50" w:after="50"/>
    </w:pPr>
    <w:rPr>
      <w:rFonts w:eastAsia="黑体"/>
      <w:sz w:val="28"/>
      <w:szCs w:val="28"/>
    </w:rPr>
  </w:style>
  <w:style w:type="character" w:customStyle="1" w:styleId="Char5">
    <w:name w:val="并列大标题 Char"/>
    <w:basedOn w:val="af2"/>
    <w:link w:val="af5"/>
    <w:rsid w:val="000C0109"/>
    <w:rPr>
      <w:rFonts w:ascii="Times New Roman" w:eastAsia="黑体" w:hAnsi="Times New Roman"/>
      <w:sz w:val="28"/>
      <w:szCs w:val="28"/>
    </w:rPr>
  </w:style>
  <w:style w:type="paragraph" w:customStyle="1" w:styleId="af6">
    <w:name w:val="并列小标题"/>
    <w:basedOn w:val="af0"/>
    <w:next w:val="af0"/>
    <w:link w:val="Char6"/>
    <w:qFormat/>
    <w:rsid w:val="000C0109"/>
    <w:pPr>
      <w:spacing w:beforeLines="50" w:before="50"/>
    </w:pPr>
    <w:rPr>
      <w:rFonts w:eastAsia="黑体"/>
      <w:b/>
    </w:rPr>
  </w:style>
  <w:style w:type="character" w:customStyle="1" w:styleId="Char6">
    <w:name w:val="并列小标题 Char"/>
    <w:basedOn w:val="af2"/>
    <w:link w:val="af6"/>
    <w:rsid w:val="000C0109"/>
    <w:rPr>
      <w:rFonts w:ascii="Times New Roman" w:eastAsia="黑体" w:hAnsi="Times New Roman"/>
      <w:b/>
    </w:rPr>
  </w:style>
  <w:style w:type="paragraph" w:customStyle="1" w:styleId="af7">
    <w:name w:val="插图对齐"/>
    <w:basedOn w:val="af0"/>
    <w:next w:val="af0"/>
    <w:link w:val="Char7"/>
    <w:qFormat/>
    <w:rsid w:val="000C0109"/>
    <w:pPr>
      <w:ind w:leftChars="400" w:left="840"/>
      <w:jc w:val="center"/>
    </w:pPr>
    <w:rPr>
      <w:rFonts w:eastAsiaTheme="minorEastAsia"/>
    </w:rPr>
  </w:style>
  <w:style w:type="character" w:customStyle="1" w:styleId="Char7">
    <w:name w:val="插图对齐 Char"/>
    <w:basedOn w:val="af2"/>
    <w:link w:val="af7"/>
    <w:rsid w:val="000C0109"/>
    <w:rPr>
      <w:rFonts w:ascii="Times New Roman" w:hAnsi="Times New Roman"/>
    </w:rPr>
  </w:style>
  <w:style w:type="paragraph" w:customStyle="1" w:styleId="ac">
    <w:name w:val="插图题注"/>
    <w:basedOn w:val="af0"/>
    <w:next w:val="af7"/>
    <w:link w:val="Char8"/>
    <w:autoRedefine/>
    <w:qFormat/>
    <w:rsid w:val="000C0109"/>
    <w:pPr>
      <w:keepNext/>
      <w:numPr>
        <w:ilvl w:val="7"/>
        <w:numId w:val="3"/>
      </w:numPr>
      <w:ind w:leftChars="400" w:left="840"/>
      <w:jc w:val="center"/>
    </w:pPr>
    <w:rPr>
      <w:rFonts w:eastAsia="黑体"/>
    </w:rPr>
  </w:style>
  <w:style w:type="character" w:customStyle="1" w:styleId="Char8">
    <w:name w:val="插图题注 Char"/>
    <w:basedOn w:val="af2"/>
    <w:link w:val="ac"/>
    <w:rsid w:val="000C0109"/>
    <w:rPr>
      <w:rFonts w:ascii="Times New Roman" w:eastAsia="黑体" w:hAnsi="Times New Roman"/>
    </w:rPr>
  </w:style>
  <w:style w:type="paragraph" w:customStyle="1" w:styleId="a6">
    <w:name w:val="附录表格题注"/>
    <w:basedOn w:val="af0"/>
    <w:next w:val="af0"/>
    <w:link w:val="Char9"/>
    <w:autoRedefine/>
    <w:qFormat/>
    <w:rsid w:val="000C0109"/>
    <w:pPr>
      <w:keepNext/>
      <w:numPr>
        <w:ilvl w:val="8"/>
        <w:numId w:val="5"/>
      </w:numPr>
      <w:ind w:leftChars="400" w:left="840"/>
      <w:jc w:val="center"/>
    </w:pPr>
    <w:rPr>
      <w:rFonts w:eastAsia="黑体"/>
    </w:rPr>
  </w:style>
  <w:style w:type="character" w:customStyle="1" w:styleId="Char9">
    <w:name w:val="附录表格题注 Char"/>
    <w:basedOn w:val="af2"/>
    <w:link w:val="a6"/>
    <w:rsid w:val="000C0109"/>
    <w:rPr>
      <w:rFonts w:ascii="Times New Roman" w:eastAsia="黑体" w:hAnsi="Times New Roman"/>
    </w:rPr>
  </w:style>
  <w:style w:type="paragraph" w:customStyle="1" w:styleId="a5">
    <w:name w:val="附录插图题注"/>
    <w:basedOn w:val="af0"/>
    <w:next w:val="af7"/>
    <w:link w:val="Chara"/>
    <w:autoRedefine/>
    <w:qFormat/>
    <w:rsid w:val="000C0109"/>
    <w:pPr>
      <w:keepNext/>
      <w:numPr>
        <w:ilvl w:val="7"/>
        <w:numId w:val="5"/>
      </w:numPr>
      <w:ind w:leftChars="400" w:left="400"/>
      <w:jc w:val="center"/>
    </w:pPr>
    <w:rPr>
      <w:rFonts w:eastAsia="黑体"/>
    </w:rPr>
  </w:style>
  <w:style w:type="character" w:customStyle="1" w:styleId="Chara">
    <w:name w:val="附录插图题注 Char"/>
    <w:basedOn w:val="af2"/>
    <w:link w:val="a5"/>
    <w:rsid w:val="000C0109"/>
    <w:rPr>
      <w:rFonts w:ascii="Times New Roman" w:eastAsia="黑体" w:hAnsi="Times New Roman"/>
    </w:rPr>
  </w:style>
  <w:style w:type="paragraph" w:customStyle="1" w:styleId="a3">
    <w:name w:val="附录二级标题"/>
    <w:basedOn w:val="af0"/>
    <w:next w:val="af0"/>
    <w:link w:val="Charb"/>
    <w:qFormat/>
    <w:rsid w:val="000C0109"/>
    <w:pPr>
      <w:numPr>
        <w:ilvl w:val="1"/>
        <w:numId w:val="5"/>
      </w:numPr>
      <w:spacing w:beforeLines="200"/>
      <w:outlineLvl w:val="1"/>
    </w:pPr>
    <w:rPr>
      <w:rFonts w:eastAsia="黑体"/>
      <w:sz w:val="36"/>
    </w:rPr>
  </w:style>
  <w:style w:type="character" w:customStyle="1" w:styleId="Charb">
    <w:name w:val="附录二级标题 Char"/>
    <w:basedOn w:val="af2"/>
    <w:link w:val="a3"/>
    <w:rsid w:val="000C0109"/>
    <w:rPr>
      <w:rFonts w:ascii="Times New Roman" w:eastAsia="黑体" w:hAnsi="Times New Roman"/>
      <w:sz w:val="36"/>
    </w:rPr>
  </w:style>
  <w:style w:type="paragraph" w:customStyle="1" w:styleId="a4">
    <w:name w:val="附录三级标题"/>
    <w:basedOn w:val="af0"/>
    <w:next w:val="af0"/>
    <w:link w:val="Charc"/>
    <w:autoRedefine/>
    <w:qFormat/>
    <w:rsid w:val="000C0109"/>
    <w:pPr>
      <w:numPr>
        <w:ilvl w:val="2"/>
        <w:numId w:val="5"/>
      </w:numPr>
      <w:spacing w:beforeLines="100"/>
    </w:pPr>
    <w:rPr>
      <w:rFonts w:eastAsia="黑体"/>
      <w:sz w:val="32"/>
      <w:szCs w:val="32"/>
    </w:rPr>
  </w:style>
  <w:style w:type="character" w:customStyle="1" w:styleId="Charc">
    <w:name w:val="附录三级标题 Char"/>
    <w:basedOn w:val="af2"/>
    <w:link w:val="a4"/>
    <w:rsid w:val="000C0109"/>
    <w:rPr>
      <w:rFonts w:ascii="Times New Roman" w:eastAsia="黑体" w:hAnsi="Times New Roman"/>
      <w:sz w:val="32"/>
      <w:szCs w:val="32"/>
    </w:rPr>
  </w:style>
  <w:style w:type="paragraph" w:customStyle="1" w:styleId="a2">
    <w:name w:val="附录一级标题"/>
    <w:basedOn w:val="af0"/>
    <w:next w:val="af0"/>
    <w:link w:val="Chard"/>
    <w:autoRedefine/>
    <w:qFormat/>
    <w:rsid w:val="000C0109"/>
    <w:pPr>
      <w:numPr>
        <w:numId w:val="5"/>
      </w:numPr>
      <w:spacing w:beforeLines="100" w:before="312" w:afterLines="100" w:after="312" w:line="1240" w:lineRule="exact"/>
      <w:jc w:val="right"/>
      <w:outlineLvl w:val="0"/>
    </w:pPr>
    <w:rPr>
      <w:rFonts w:eastAsia="黑体"/>
      <w:sz w:val="48"/>
    </w:rPr>
  </w:style>
  <w:style w:type="character" w:customStyle="1" w:styleId="Chard">
    <w:name w:val="附录一级标题 Char"/>
    <w:basedOn w:val="af2"/>
    <w:link w:val="a2"/>
    <w:rsid w:val="000C0109"/>
    <w:rPr>
      <w:rFonts w:ascii="Times New Roman" w:eastAsia="黑体" w:hAnsi="Times New Roman"/>
      <w:sz w:val="48"/>
    </w:rPr>
  </w:style>
  <w:style w:type="paragraph" w:customStyle="1" w:styleId="Step11">
    <w:name w:val="Step1"/>
    <w:basedOn w:val="af0"/>
    <w:next w:val="af0"/>
    <w:link w:val="Step1Char"/>
    <w:qFormat/>
    <w:rsid w:val="000C0109"/>
    <w:pPr>
      <w:numPr>
        <w:numId w:val="9"/>
      </w:numPr>
    </w:pPr>
    <w:rPr>
      <w:rFonts w:eastAsiaTheme="minorEastAsia"/>
    </w:rPr>
  </w:style>
  <w:style w:type="paragraph" w:customStyle="1" w:styleId="Step12">
    <w:name w:val="Step1正文"/>
    <w:basedOn w:val="af0"/>
    <w:link w:val="Step1Char0"/>
    <w:qFormat/>
    <w:rsid w:val="000C0109"/>
    <w:pPr>
      <w:ind w:left="1588"/>
    </w:pPr>
    <w:rPr>
      <w:rFonts w:eastAsiaTheme="minorEastAsia"/>
    </w:rPr>
  </w:style>
  <w:style w:type="character" w:customStyle="1" w:styleId="Step1Char0">
    <w:name w:val="Step1正文 Char"/>
    <w:basedOn w:val="af2"/>
    <w:link w:val="Step12"/>
    <w:rsid w:val="000C0109"/>
    <w:rPr>
      <w:rFonts w:ascii="Times New Roman" w:hAnsi="Times New Roman"/>
    </w:rPr>
  </w:style>
  <w:style w:type="character" w:customStyle="1" w:styleId="Step1Char">
    <w:name w:val="Step1 Char"/>
    <w:basedOn w:val="af2"/>
    <w:link w:val="Step11"/>
    <w:rsid w:val="000C0109"/>
    <w:rPr>
      <w:rFonts w:ascii="Times New Roman" w:hAnsi="Times New Roman"/>
    </w:rPr>
  </w:style>
  <w:style w:type="paragraph" w:customStyle="1" w:styleId="Step21">
    <w:name w:val="Step2"/>
    <w:basedOn w:val="af0"/>
    <w:next w:val="af0"/>
    <w:link w:val="Step2Char"/>
    <w:qFormat/>
    <w:rsid w:val="000C0109"/>
    <w:pPr>
      <w:numPr>
        <w:numId w:val="10"/>
      </w:numPr>
    </w:pPr>
    <w:rPr>
      <w:rFonts w:eastAsiaTheme="minorEastAsia"/>
    </w:rPr>
  </w:style>
  <w:style w:type="paragraph" w:customStyle="1" w:styleId="Step22">
    <w:name w:val="Step2正文"/>
    <w:basedOn w:val="af0"/>
    <w:link w:val="Step2Char0"/>
    <w:qFormat/>
    <w:rsid w:val="000C0109"/>
    <w:pPr>
      <w:ind w:left="2008"/>
    </w:pPr>
    <w:rPr>
      <w:rFonts w:eastAsiaTheme="minorEastAsia"/>
    </w:rPr>
  </w:style>
  <w:style w:type="character" w:customStyle="1" w:styleId="Step2Char0">
    <w:name w:val="Step2正文 Char"/>
    <w:basedOn w:val="af2"/>
    <w:link w:val="Step22"/>
    <w:rsid w:val="000C0109"/>
    <w:rPr>
      <w:rFonts w:ascii="Times New Roman" w:hAnsi="Times New Roman"/>
    </w:rPr>
  </w:style>
  <w:style w:type="character" w:customStyle="1" w:styleId="Step2Char">
    <w:name w:val="Step2 Char"/>
    <w:basedOn w:val="af2"/>
    <w:link w:val="Step21"/>
    <w:rsid w:val="000C0109"/>
    <w:rPr>
      <w:rFonts w:ascii="Times New Roman" w:hAnsi="Times New Roman"/>
    </w:rPr>
  </w:style>
  <w:style w:type="paragraph" w:customStyle="1" w:styleId="a8">
    <w:name w:val="说明并列"/>
    <w:basedOn w:val="af0"/>
    <w:link w:val="Chare"/>
    <w:qFormat/>
    <w:rsid w:val="000C0109"/>
    <w:pPr>
      <w:numPr>
        <w:numId w:val="6"/>
      </w:numPr>
    </w:pPr>
    <w:rPr>
      <w:rFonts w:eastAsiaTheme="minorEastAsia"/>
      <w:shd w:val="pct15" w:color="auto" w:fill="FFFFFF"/>
    </w:rPr>
  </w:style>
  <w:style w:type="character" w:customStyle="1" w:styleId="Chare">
    <w:name w:val="说明并列 Char"/>
    <w:basedOn w:val="af2"/>
    <w:link w:val="a8"/>
    <w:rsid w:val="000C0109"/>
    <w:rPr>
      <w:rFonts w:ascii="Times New Roman" w:hAnsi="Times New Roman"/>
    </w:rPr>
  </w:style>
  <w:style w:type="paragraph" w:customStyle="1" w:styleId="af8">
    <w:name w:val="说明正文"/>
    <w:basedOn w:val="af0"/>
    <w:link w:val="Charf"/>
    <w:autoRedefine/>
    <w:qFormat/>
    <w:rsid w:val="000C0109"/>
    <w:pPr>
      <w:ind w:left="840"/>
    </w:pPr>
    <w:rPr>
      <w:rFonts w:eastAsiaTheme="minorEastAsia"/>
      <w:shd w:val="pct15" w:color="auto" w:fill="FFFFFF"/>
    </w:rPr>
  </w:style>
  <w:style w:type="character" w:customStyle="1" w:styleId="Charf">
    <w:name w:val="说明正文 Char"/>
    <w:basedOn w:val="af2"/>
    <w:link w:val="af8"/>
    <w:rsid w:val="000C0109"/>
    <w:rPr>
      <w:rFonts w:ascii="Times New Roman" w:hAnsi="Times New Roman"/>
    </w:rPr>
  </w:style>
  <w:style w:type="paragraph" w:customStyle="1" w:styleId="Step">
    <w:name w:val="Step选择"/>
    <w:basedOn w:val="Step12"/>
    <w:link w:val="StepChar"/>
    <w:qFormat/>
    <w:rsid w:val="00D5546A"/>
    <w:pPr>
      <w:ind w:left="2008" w:hanging="420"/>
    </w:pPr>
  </w:style>
  <w:style w:type="character" w:customStyle="1" w:styleId="StepChar">
    <w:name w:val="Step选择 Char"/>
    <w:basedOn w:val="Step1Char0"/>
    <w:link w:val="Step"/>
    <w:rsid w:val="00D5546A"/>
    <w:rPr>
      <w:rFonts w:ascii="Times New Roman" w:hAnsi="Times New Roman"/>
    </w:rPr>
  </w:style>
  <w:style w:type="paragraph" w:customStyle="1" w:styleId="a">
    <w:name w:val="表格序号"/>
    <w:basedOn w:val="af0"/>
    <w:link w:val="Charf0"/>
    <w:qFormat/>
    <w:rsid w:val="000C0109"/>
    <w:pPr>
      <w:numPr>
        <w:numId w:val="19"/>
      </w:numPr>
    </w:pPr>
  </w:style>
  <w:style w:type="paragraph" w:styleId="af9">
    <w:name w:val="List Paragraph"/>
    <w:basedOn w:val="af0"/>
    <w:uiPriority w:val="34"/>
    <w:qFormat/>
    <w:rsid w:val="000C0109"/>
    <w:pPr>
      <w:ind w:firstLineChars="200" w:firstLine="420"/>
    </w:pPr>
  </w:style>
  <w:style w:type="character" w:customStyle="1" w:styleId="Charf0">
    <w:name w:val="表格序号 Char"/>
    <w:basedOn w:val="af2"/>
    <w:link w:val="a"/>
    <w:rsid w:val="00D5546A"/>
    <w:rPr>
      <w:rFonts w:ascii="Times New Roman" w:eastAsia="宋体" w:hAnsi="Times New Roman"/>
    </w:rPr>
  </w:style>
  <w:style w:type="paragraph" w:styleId="afa">
    <w:name w:val="header"/>
    <w:basedOn w:val="af0"/>
    <w:link w:val="afb"/>
    <w:uiPriority w:val="99"/>
    <w:unhideWhenUsed/>
    <w:rsid w:val="000C01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b">
    <w:name w:val="页眉 字符"/>
    <w:basedOn w:val="af2"/>
    <w:link w:val="afa"/>
    <w:uiPriority w:val="99"/>
    <w:rsid w:val="000C0109"/>
    <w:rPr>
      <w:rFonts w:ascii="Times New Roman" w:eastAsia="宋体" w:hAnsi="Times New Roman"/>
      <w:sz w:val="18"/>
      <w:szCs w:val="18"/>
    </w:rPr>
  </w:style>
  <w:style w:type="paragraph" w:styleId="afc">
    <w:name w:val="footer"/>
    <w:basedOn w:val="af0"/>
    <w:link w:val="afd"/>
    <w:uiPriority w:val="99"/>
    <w:unhideWhenUsed/>
    <w:rsid w:val="000C01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d">
    <w:name w:val="页脚 字符"/>
    <w:basedOn w:val="af2"/>
    <w:link w:val="afc"/>
    <w:uiPriority w:val="99"/>
    <w:rsid w:val="000C0109"/>
    <w:rPr>
      <w:rFonts w:ascii="Times New Roman" w:eastAsia="宋体" w:hAnsi="Times New Roman"/>
      <w:sz w:val="18"/>
      <w:szCs w:val="18"/>
    </w:rPr>
  </w:style>
  <w:style w:type="table" w:styleId="afe">
    <w:name w:val="Table Grid"/>
    <w:basedOn w:val="af3"/>
    <w:uiPriority w:val="59"/>
    <w:rsid w:val="000C0109"/>
    <w:rPr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1">
    <w:name w:val="toc 1"/>
    <w:basedOn w:val="af0"/>
    <w:next w:val="af0"/>
    <w:uiPriority w:val="39"/>
    <w:unhideWhenUsed/>
    <w:rsid w:val="000C0109"/>
    <w:rPr>
      <w:b/>
    </w:rPr>
  </w:style>
  <w:style w:type="paragraph" w:styleId="21">
    <w:name w:val="toc 2"/>
    <w:basedOn w:val="af0"/>
    <w:next w:val="af0"/>
    <w:autoRedefine/>
    <w:uiPriority w:val="39"/>
    <w:unhideWhenUsed/>
    <w:rsid w:val="000C0109"/>
    <w:pPr>
      <w:ind w:leftChars="200" w:left="420"/>
    </w:pPr>
  </w:style>
  <w:style w:type="paragraph" w:styleId="31">
    <w:name w:val="toc 3"/>
    <w:basedOn w:val="af0"/>
    <w:next w:val="af0"/>
    <w:autoRedefine/>
    <w:uiPriority w:val="39"/>
    <w:unhideWhenUsed/>
    <w:rsid w:val="000C0109"/>
    <w:pPr>
      <w:ind w:leftChars="400" w:left="840"/>
    </w:pPr>
  </w:style>
  <w:style w:type="character" w:styleId="aff">
    <w:name w:val="Hyperlink"/>
    <w:basedOn w:val="af2"/>
    <w:uiPriority w:val="99"/>
    <w:unhideWhenUsed/>
    <w:rsid w:val="000C0109"/>
    <w:rPr>
      <w:color w:val="0000FF" w:themeColor="hyperlink"/>
      <w:u w:val="single"/>
    </w:rPr>
  </w:style>
  <w:style w:type="paragraph" w:styleId="aff0">
    <w:name w:val="Balloon Text"/>
    <w:basedOn w:val="af0"/>
    <w:link w:val="aff1"/>
    <w:uiPriority w:val="99"/>
    <w:semiHidden/>
    <w:unhideWhenUsed/>
    <w:rsid w:val="000C0109"/>
    <w:rPr>
      <w:sz w:val="18"/>
      <w:szCs w:val="18"/>
    </w:rPr>
  </w:style>
  <w:style w:type="character" w:customStyle="1" w:styleId="aff1">
    <w:name w:val="批注框文本 字符"/>
    <w:basedOn w:val="af2"/>
    <w:link w:val="aff0"/>
    <w:uiPriority w:val="99"/>
    <w:semiHidden/>
    <w:rsid w:val="000C0109"/>
    <w:rPr>
      <w:rFonts w:ascii="Times New Roman" w:eastAsia="宋体" w:hAnsi="Times New Roman"/>
      <w:sz w:val="18"/>
      <w:szCs w:val="18"/>
    </w:rPr>
  </w:style>
  <w:style w:type="paragraph" w:customStyle="1" w:styleId="aff2">
    <w:name w:val="说明图标"/>
    <w:basedOn w:val="af0"/>
    <w:autoRedefine/>
    <w:qFormat/>
    <w:rsid w:val="000C0109"/>
    <w:pPr>
      <w:keepNext/>
      <w:spacing w:after="60"/>
      <w:ind w:leftChars="400" w:left="400"/>
    </w:pPr>
    <w:rPr>
      <w:rFonts w:eastAsiaTheme="minorEastAsia"/>
      <w:noProof/>
    </w:rPr>
  </w:style>
  <w:style w:type="paragraph" w:styleId="aff3">
    <w:name w:val="Document Map"/>
    <w:basedOn w:val="af0"/>
    <w:link w:val="aff4"/>
    <w:uiPriority w:val="99"/>
    <w:semiHidden/>
    <w:unhideWhenUsed/>
    <w:rsid w:val="00342BEF"/>
    <w:rPr>
      <w:rFonts w:ascii="宋体" w:hAnsiTheme="minorHAnsi"/>
      <w:sz w:val="18"/>
      <w:szCs w:val="18"/>
    </w:rPr>
  </w:style>
  <w:style w:type="character" w:customStyle="1" w:styleId="aff4">
    <w:name w:val="文档结构图 字符"/>
    <w:basedOn w:val="af2"/>
    <w:link w:val="aff3"/>
    <w:uiPriority w:val="99"/>
    <w:semiHidden/>
    <w:rsid w:val="00342BEF"/>
    <w:rPr>
      <w:rFonts w:ascii="宋体" w:eastAsia="宋体"/>
      <w:sz w:val="18"/>
      <w:szCs w:val="18"/>
    </w:rPr>
  </w:style>
  <w:style w:type="table" w:customStyle="1" w:styleId="1-11">
    <w:name w:val="中等深浅底纹 1 - 强调文字颜色 11"/>
    <w:basedOn w:val="af3"/>
    <w:uiPriority w:val="63"/>
    <w:rsid w:val="00F16EC2"/>
    <w:rPr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ableHeading">
    <w:name w:val="Table Heading"/>
    <w:basedOn w:val="af0"/>
    <w:link w:val="TableHeadingChar"/>
    <w:rsid w:val="003962F5"/>
    <w:pPr>
      <w:keepNext/>
      <w:spacing w:before="80" w:after="80"/>
    </w:pPr>
    <w:rPr>
      <w:rFonts w:ascii="Book Antiqua" w:eastAsia="黑体" w:hAnsi="Book Antiqua" w:cs="Book Antiqua"/>
      <w:bCs/>
      <w:snapToGrid w:val="0"/>
      <w:kern w:val="0"/>
    </w:rPr>
  </w:style>
  <w:style w:type="character" w:customStyle="1" w:styleId="TableHeadingChar">
    <w:name w:val="Table Heading Char"/>
    <w:link w:val="TableHeading"/>
    <w:rsid w:val="003962F5"/>
    <w:rPr>
      <w:rFonts w:ascii="Book Antiqua" w:eastAsia="黑体" w:hAnsi="Book Antiqua" w:cs="Book Antiqua"/>
      <w:bCs/>
      <w:snapToGrid w:val="0"/>
      <w:kern w:val="0"/>
    </w:rPr>
  </w:style>
  <w:style w:type="paragraph" w:styleId="aff5">
    <w:name w:val="Normal (Web)"/>
    <w:basedOn w:val="af0"/>
    <w:uiPriority w:val="99"/>
    <w:unhideWhenUsed/>
    <w:rsid w:val="00D536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keyword">
    <w:name w:val="keyword"/>
    <w:basedOn w:val="af2"/>
    <w:rsid w:val="00D536C0"/>
  </w:style>
  <w:style w:type="paragraph" w:styleId="HTML">
    <w:name w:val="HTML Preformatted"/>
    <w:basedOn w:val="af0"/>
    <w:link w:val="HTML0"/>
    <w:uiPriority w:val="99"/>
    <w:unhideWhenUsed/>
    <w:rsid w:val="00D536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f2"/>
    <w:link w:val="HTML"/>
    <w:uiPriority w:val="99"/>
    <w:rsid w:val="00D536C0"/>
    <w:rPr>
      <w:rFonts w:ascii="宋体" w:eastAsia="宋体" w:hAnsi="宋体" w:cs="宋体"/>
      <w:kern w:val="0"/>
      <w:sz w:val="24"/>
      <w:szCs w:val="24"/>
    </w:rPr>
  </w:style>
  <w:style w:type="character" w:styleId="aff6">
    <w:name w:val="Strong"/>
    <w:basedOn w:val="af2"/>
    <w:uiPriority w:val="22"/>
    <w:qFormat/>
    <w:rsid w:val="00D536C0"/>
    <w:rPr>
      <w:b/>
      <w:bCs/>
    </w:rPr>
  </w:style>
  <w:style w:type="paragraph" w:customStyle="1" w:styleId="itemstep">
    <w:name w:val="itemstep"/>
    <w:basedOn w:val="af0"/>
    <w:rsid w:val="00D536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erminaldisplay">
    <w:name w:val="terminaldisplay"/>
    <w:basedOn w:val="af0"/>
    <w:rsid w:val="00D536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opyrightDeclaration2">
    <w:name w:val="Copyright Declaration2"/>
    <w:basedOn w:val="af0"/>
    <w:rsid w:val="00D536C0"/>
    <w:pPr>
      <w:widowControl/>
      <w:spacing w:before="40" w:after="40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aff7">
    <w:name w:val="表格文本"/>
    <w:autoRedefine/>
    <w:qFormat/>
    <w:rsid w:val="005E33C4"/>
    <w:pPr>
      <w:tabs>
        <w:tab w:val="decimal" w:pos="0"/>
      </w:tabs>
    </w:pPr>
    <w:rPr>
      <w:rFonts w:ascii="Times New Roman" w:eastAsia="宋体" w:hAnsi="Times New Roman"/>
      <w:noProof/>
      <w:kern w:val="0"/>
      <w:lang w:val="zh-CN"/>
    </w:rPr>
  </w:style>
  <w:style w:type="table" w:styleId="1-1">
    <w:name w:val="Medium Shading 1 Accent 1"/>
    <w:basedOn w:val="af3"/>
    <w:uiPriority w:val="63"/>
    <w:rsid w:val="002B55EE"/>
    <w:rPr>
      <w:rFonts w:eastAsia="Times New Roman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f8">
    <w:name w:val="FollowedHyperlink"/>
    <w:basedOn w:val="af2"/>
    <w:uiPriority w:val="99"/>
    <w:semiHidden/>
    <w:unhideWhenUsed/>
    <w:rsid w:val="00E03C4D"/>
    <w:rPr>
      <w:color w:val="800080" w:themeColor="followedHyperlink"/>
      <w:u w:val="single"/>
    </w:rPr>
  </w:style>
  <w:style w:type="paragraph" w:styleId="af">
    <w:name w:val="Title"/>
    <w:basedOn w:val="af0"/>
    <w:next w:val="af0"/>
    <w:link w:val="aff9"/>
    <w:uiPriority w:val="10"/>
    <w:qFormat/>
    <w:rsid w:val="00C82CD3"/>
    <w:pPr>
      <w:numPr>
        <w:numId w:val="8"/>
      </w:numPr>
      <w:spacing w:before="240" w:after="60"/>
      <w:jc w:val="left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f9">
    <w:name w:val="标题 字符"/>
    <w:basedOn w:val="af2"/>
    <w:link w:val="af"/>
    <w:uiPriority w:val="10"/>
    <w:rsid w:val="00C82CD3"/>
    <w:rPr>
      <w:rFonts w:asciiTheme="majorHAnsi" w:eastAsia="宋体" w:hAnsiTheme="majorHAnsi" w:cstheme="majorBidi"/>
      <w:b/>
      <w:bCs/>
      <w:sz w:val="32"/>
      <w:szCs w:val="32"/>
    </w:rPr>
  </w:style>
  <w:style w:type="character" w:styleId="affa">
    <w:name w:val="annotation reference"/>
    <w:basedOn w:val="af2"/>
    <w:uiPriority w:val="99"/>
    <w:semiHidden/>
    <w:unhideWhenUsed/>
    <w:rsid w:val="000C0109"/>
    <w:rPr>
      <w:sz w:val="21"/>
      <w:szCs w:val="21"/>
    </w:rPr>
  </w:style>
  <w:style w:type="paragraph" w:styleId="affb">
    <w:name w:val="annotation text"/>
    <w:basedOn w:val="af0"/>
    <w:link w:val="affc"/>
    <w:uiPriority w:val="99"/>
    <w:unhideWhenUsed/>
    <w:rsid w:val="000C0109"/>
    <w:pPr>
      <w:jc w:val="left"/>
    </w:pPr>
  </w:style>
  <w:style w:type="character" w:customStyle="1" w:styleId="affc">
    <w:name w:val="批注文字 字符"/>
    <w:basedOn w:val="af2"/>
    <w:link w:val="affb"/>
    <w:uiPriority w:val="99"/>
    <w:rsid w:val="000C0109"/>
    <w:rPr>
      <w:rFonts w:ascii="Times New Roman" w:eastAsia="宋体" w:hAnsi="Times New Roman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0C0109"/>
    <w:rPr>
      <w:b/>
      <w:bCs/>
    </w:rPr>
  </w:style>
  <w:style w:type="character" w:customStyle="1" w:styleId="affe">
    <w:name w:val="批注主题 字符"/>
    <w:basedOn w:val="affc"/>
    <w:link w:val="affd"/>
    <w:uiPriority w:val="99"/>
    <w:semiHidden/>
    <w:rsid w:val="000C0109"/>
    <w:rPr>
      <w:rFonts w:ascii="Times New Roman" w:eastAsia="宋体" w:hAnsi="Times New Roman"/>
      <w:b/>
      <w:bCs/>
    </w:rPr>
  </w:style>
  <w:style w:type="paragraph" w:customStyle="1" w:styleId="a1">
    <w:name w:val="问题"/>
    <w:basedOn w:val="af0"/>
    <w:qFormat/>
    <w:rsid w:val="00D5546A"/>
    <w:pPr>
      <w:numPr>
        <w:numId w:val="11"/>
      </w:numPr>
      <w:spacing w:beforeLines="50"/>
    </w:pPr>
    <w:rPr>
      <w:b/>
    </w:rPr>
  </w:style>
  <w:style w:type="paragraph" w:customStyle="1" w:styleId="44Char4CharChar4CharCharChar--F4headin1">
    <w:name w:val="样式 标题 4标题 4 Char标题 4 Char Char标题 4 Char Char Char--F4headin...1"/>
    <w:basedOn w:val="4"/>
    <w:rsid w:val="00D5546A"/>
    <w:pPr>
      <w:numPr>
        <w:ilvl w:val="0"/>
        <w:numId w:val="0"/>
      </w:numPr>
      <w:spacing w:before="240" w:after="120"/>
    </w:pPr>
    <w:rPr>
      <w:rFonts w:cs="宋体"/>
      <w:bCs w:val="0"/>
      <w:szCs w:val="20"/>
    </w:rPr>
  </w:style>
  <w:style w:type="paragraph" w:customStyle="1" w:styleId="a0">
    <w:name w:val="小步骤"/>
    <w:basedOn w:val="af0"/>
    <w:qFormat/>
    <w:rsid w:val="00287511"/>
    <w:pPr>
      <w:numPr>
        <w:numId w:val="12"/>
      </w:numPr>
    </w:pPr>
    <w:rPr>
      <w:rFonts w:cs="Times New Roman"/>
      <w:szCs w:val="24"/>
    </w:rPr>
  </w:style>
  <w:style w:type="paragraph" w:customStyle="1" w:styleId="Step1">
    <w:name w:val="Step1选择"/>
    <w:basedOn w:val="af0"/>
    <w:next w:val="af0"/>
    <w:link w:val="Step1Char1"/>
    <w:qFormat/>
    <w:rsid w:val="000C0109"/>
    <w:pPr>
      <w:numPr>
        <w:numId w:val="7"/>
      </w:numPr>
    </w:pPr>
    <w:rPr>
      <w:rFonts w:eastAsiaTheme="minorEastAsia"/>
    </w:rPr>
  </w:style>
  <w:style w:type="paragraph" w:customStyle="1" w:styleId="Step2">
    <w:name w:val="Step2说明并列"/>
    <w:basedOn w:val="af0"/>
    <w:next w:val="af0"/>
    <w:autoRedefine/>
    <w:rsid w:val="000C0109"/>
    <w:pPr>
      <w:numPr>
        <w:numId w:val="13"/>
      </w:numPr>
      <w:tabs>
        <w:tab w:val="left" w:pos="2127"/>
      </w:tabs>
      <w:ind w:left="2427"/>
    </w:pPr>
    <w:rPr>
      <w:rFonts w:eastAsiaTheme="minorEastAsia"/>
      <w:shd w:val="clear" w:color="auto" w:fill="D9D9D9" w:themeFill="background1" w:themeFillShade="D9"/>
    </w:rPr>
  </w:style>
  <w:style w:type="paragraph" w:customStyle="1" w:styleId="afff">
    <w:name w:val="表格正文"/>
    <w:basedOn w:val="af0"/>
    <w:link w:val="Charf1"/>
    <w:qFormat/>
    <w:rsid w:val="000C0109"/>
    <w:rPr>
      <w:rFonts w:eastAsiaTheme="minorEastAsia"/>
      <w:szCs w:val="22"/>
    </w:rPr>
  </w:style>
  <w:style w:type="character" w:customStyle="1" w:styleId="Charf1">
    <w:name w:val="表格正文 Char"/>
    <w:link w:val="afff"/>
    <w:rsid w:val="000C0109"/>
    <w:rPr>
      <w:rFonts w:ascii="Times New Roman" w:hAnsi="Times New Roman"/>
      <w:szCs w:val="22"/>
    </w:rPr>
  </w:style>
  <w:style w:type="paragraph" w:customStyle="1" w:styleId="afff0">
    <w:name w:val="表头格式"/>
    <w:basedOn w:val="af0"/>
    <w:autoRedefine/>
    <w:qFormat/>
    <w:rsid w:val="000C0109"/>
    <w:rPr>
      <w:rFonts w:eastAsia="黑体" w:cs="Times New Roman"/>
    </w:rPr>
  </w:style>
  <w:style w:type="paragraph" w:customStyle="1" w:styleId="Content0">
    <w:name w:val="Content（目录）"/>
    <w:basedOn w:val="af0"/>
    <w:qFormat/>
    <w:rsid w:val="000C0109"/>
    <w:pPr>
      <w:spacing w:beforeLines="100" w:afterLines="100" w:line="1240" w:lineRule="exact"/>
      <w:jc w:val="right"/>
    </w:pPr>
    <w:rPr>
      <w:rFonts w:ascii="黑体" w:eastAsia="黑体" w:hAnsi="黑体"/>
      <w:sz w:val="48"/>
      <w:szCs w:val="48"/>
    </w:rPr>
  </w:style>
  <w:style w:type="paragraph" w:customStyle="1" w:styleId="Step10">
    <w:name w:val="Step1说明并列"/>
    <w:basedOn w:val="af0"/>
    <w:autoRedefine/>
    <w:rsid w:val="000C0109"/>
    <w:pPr>
      <w:numPr>
        <w:ilvl w:val="4"/>
        <w:numId w:val="14"/>
      </w:numPr>
    </w:pPr>
    <w:rPr>
      <w:rFonts w:eastAsiaTheme="minorEastAsia"/>
      <w:shd w:val="clear" w:color="auto" w:fill="D9D9D9" w:themeFill="background1" w:themeFillShade="D9"/>
    </w:rPr>
  </w:style>
  <w:style w:type="paragraph" w:customStyle="1" w:styleId="Step13">
    <w:name w:val="Step1说明图标"/>
    <w:basedOn w:val="af0"/>
    <w:rsid w:val="000C0109"/>
    <w:pPr>
      <w:keepNext/>
      <w:spacing w:after="60"/>
      <w:ind w:left="1588"/>
    </w:pPr>
    <w:rPr>
      <w:rFonts w:eastAsiaTheme="minorEastAsia"/>
    </w:rPr>
  </w:style>
  <w:style w:type="paragraph" w:customStyle="1" w:styleId="Step14">
    <w:name w:val="Step1说明正文"/>
    <w:basedOn w:val="af0"/>
    <w:rsid w:val="000C0109"/>
    <w:pPr>
      <w:ind w:left="1588"/>
    </w:pPr>
    <w:rPr>
      <w:rFonts w:eastAsiaTheme="minorEastAsia"/>
      <w:shd w:val="clear" w:color="auto" w:fill="D9D9D9" w:themeFill="background1" w:themeFillShade="D9"/>
    </w:rPr>
  </w:style>
  <w:style w:type="character" w:customStyle="1" w:styleId="Step1Char1">
    <w:name w:val="Step1选择 Char"/>
    <w:basedOn w:val="af2"/>
    <w:link w:val="Step1"/>
    <w:rsid w:val="000C0109"/>
    <w:rPr>
      <w:rFonts w:ascii="Times New Roman" w:hAnsi="Times New Roman"/>
    </w:rPr>
  </w:style>
  <w:style w:type="paragraph" w:customStyle="1" w:styleId="Step23">
    <w:name w:val="Step2说明图标"/>
    <w:basedOn w:val="af0"/>
    <w:autoRedefine/>
    <w:rsid w:val="000C0109"/>
    <w:pPr>
      <w:keepNext/>
      <w:spacing w:after="60"/>
      <w:ind w:leftChars="955" w:left="955"/>
    </w:pPr>
    <w:rPr>
      <w:rFonts w:eastAsiaTheme="minorEastAsia"/>
    </w:rPr>
  </w:style>
  <w:style w:type="paragraph" w:customStyle="1" w:styleId="Step24">
    <w:name w:val="Step2说明正文"/>
    <w:basedOn w:val="af0"/>
    <w:autoRedefine/>
    <w:rsid w:val="000C0109"/>
    <w:pPr>
      <w:ind w:leftChars="955" w:left="955"/>
    </w:pPr>
    <w:rPr>
      <w:rFonts w:eastAsiaTheme="minorEastAsia"/>
      <w:shd w:val="clear" w:color="auto" w:fill="D9D9D9" w:themeFill="background1" w:themeFillShade="D9"/>
    </w:rPr>
  </w:style>
  <w:style w:type="paragraph" w:customStyle="1" w:styleId="Step20">
    <w:name w:val="Step2选择"/>
    <w:basedOn w:val="af0"/>
    <w:autoRedefine/>
    <w:qFormat/>
    <w:rsid w:val="000C0109"/>
    <w:pPr>
      <w:numPr>
        <w:numId w:val="17"/>
      </w:numPr>
      <w:tabs>
        <w:tab w:val="left" w:pos="2127"/>
      </w:tabs>
      <w:jc w:val="left"/>
    </w:pPr>
    <w:rPr>
      <w:rFonts w:eastAsiaTheme="minorEastAsia"/>
    </w:rPr>
  </w:style>
  <w:style w:type="paragraph" w:customStyle="1" w:styleId="a7">
    <w:name w:val="表格说明并列"/>
    <w:basedOn w:val="af0"/>
    <w:autoRedefine/>
    <w:rsid w:val="000C0109"/>
    <w:pPr>
      <w:numPr>
        <w:numId w:val="15"/>
      </w:numPr>
    </w:pPr>
    <w:rPr>
      <w:rFonts w:eastAsiaTheme="minorEastAsia"/>
      <w:shd w:val="clear" w:color="auto" w:fill="D9D9D9" w:themeFill="background1" w:themeFillShade="D9"/>
    </w:rPr>
  </w:style>
  <w:style w:type="paragraph" w:customStyle="1" w:styleId="afff1">
    <w:name w:val="表格说明图标"/>
    <w:basedOn w:val="af0"/>
    <w:rsid w:val="000C0109"/>
    <w:pPr>
      <w:keepNext/>
      <w:spacing w:after="60"/>
    </w:pPr>
    <w:rPr>
      <w:rFonts w:eastAsiaTheme="minorEastAsia"/>
      <w:szCs w:val="22"/>
    </w:rPr>
  </w:style>
  <w:style w:type="paragraph" w:customStyle="1" w:styleId="afff2">
    <w:name w:val="表格说明正文"/>
    <w:basedOn w:val="af0"/>
    <w:autoRedefine/>
    <w:rsid w:val="000C0109"/>
    <w:rPr>
      <w:rFonts w:eastAsiaTheme="minorEastAsia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24814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1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1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tinet.com/support/product-downloads" TargetMode="External"/><Relationship Id="rId13" Type="http://schemas.openxmlformats.org/officeDocument/2006/relationships/hyperlink" Target="https://office.irayple.com/t_BOS100000028/OfficeEdit.aspx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vapp.irayple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7510\AppData\Roaming\Microsoft\Templates\03-&#36890;&#29992;&#35828;&#26126;&#20070;Word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E95CA-DAA9-43B5-9000-0FD3AC5ED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03-通用说明书Word模板</Template>
  <TotalTime>1334</TotalTime>
  <Pages>2</Pages>
  <Words>149</Words>
  <Characters>851</Characters>
  <Application>Microsoft Office Word</Application>
  <DocSecurity>0</DocSecurity>
  <Lines>7</Lines>
  <Paragraphs>1</Paragraphs>
  <ScaleCrop>false</ScaleCrop>
  <Company>MS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</dc:creator>
  <cp:lastModifiedBy>张瑞3</cp:lastModifiedBy>
  <cp:revision>83</cp:revision>
  <cp:lastPrinted>2018-09-05T00:45:00Z</cp:lastPrinted>
  <dcterms:created xsi:type="dcterms:W3CDTF">2016-07-18T08:32:00Z</dcterms:created>
  <dcterms:modified xsi:type="dcterms:W3CDTF">2022-09-17T10:04:00Z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HWMT_d46a6755">
    <vt:lpwstr>f245506c_mFV3wD84Kyk3OcpOmXv9qjVnyb4=_8QYrr15fIzQrP91Hl3HgqFjg9dK7SUJi56YvBOjG2BDvlf42Y6BVK67kHRMDvzuZb/vjduIN2JwR4X8IodBjkftaVaQ=_85540221</vt:lpwstr>
  </property>
</Properties>
</file>